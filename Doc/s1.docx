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1207561683"/>
        <w:docPartObj>
          <w:docPartGallery w:val="Cover Pages"/>
          <w:docPartUnique/>
        </w:docPartObj>
      </w:sdtPr>
      <w:sdtEndPr>
        <w:rPr>
          <w:rFonts w:ascii="Segoe UI Symbol" w:hAnsi="Segoe UI Symbol"/>
          <w:color w:val="C00000"/>
          <w:sz w:val="20"/>
          <w:szCs w:val="20"/>
          <w:lang w:bidi="ar-IQ"/>
        </w:rPr>
      </w:sdtEndPr>
      <w:sdtContent>
        <w:p w14:paraId="3B3633AA" w14:textId="77777777" w:rsidR="00825B8E" w:rsidRDefault="00825B8E" w:rsidP="000728BA">
          <w:pPr>
            <w:jc w:val="center"/>
            <w:rPr>
              <w:rFonts w:ascii="Segoe UI Symbol" w:hAnsi="Segoe UI Symbol"/>
              <w:color w:val="C00000"/>
              <w:sz w:val="20"/>
              <w:szCs w:val="20"/>
              <w:lang w:bidi="ar-IQ"/>
            </w:rPr>
          </w:pPr>
          <w:r w:rsidRPr="00BB435A">
            <w:rPr>
              <w:rFonts w:ascii="Cairo" w:hAnsi="Cairo" w:cs="Cairo"/>
              <w:noProof/>
              <w:color w:val="C00000"/>
              <w:sz w:val="20"/>
              <w:szCs w:val="20"/>
            </w:rPr>
            <w:drawing>
              <wp:inline distT="0" distB="0" distL="0" distR="0" wp14:anchorId="2D04EBD6" wp14:editId="30D83FDE">
                <wp:extent cx="3802380" cy="665886"/>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69665" cy="677669"/>
                        </a:xfrm>
                        <a:prstGeom prst="rect">
                          <a:avLst/>
                        </a:prstGeom>
                      </pic:spPr>
                    </pic:pic>
                  </a:graphicData>
                </a:graphic>
              </wp:inline>
            </w:drawing>
          </w:r>
        </w:p>
        <w:p w14:paraId="2968C1CC" w14:textId="77777777" w:rsidR="00825B8E" w:rsidRPr="0008709D" w:rsidRDefault="00825B8E" w:rsidP="004F5269">
          <w:pPr>
            <w:jc w:val="center"/>
            <w:rPr>
              <w:rFonts w:ascii="Cairo ExtraBold" w:hAnsi="Cairo ExtraBold" w:cs="Cairo ExtraBold"/>
              <w:color w:val="000000" w:themeColor="text1"/>
              <w:sz w:val="24"/>
              <w:szCs w:val="24"/>
              <w:lang w:bidi="ar-IQ"/>
            </w:rPr>
          </w:pPr>
          <w:r w:rsidRPr="0008709D">
            <w:rPr>
              <w:rFonts w:ascii="Cairo ExtraBold" w:hAnsi="Cairo ExtraBold" w:cs="Cairo ExtraBold"/>
              <w:b/>
              <w:bCs/>
              <w:color w:val="000000" w:themeColor="text1"/>
              <w:sz w:val="24"/>
              <w:szCs w:val="24"/>
              <w:rtl/>
              <w:lang w:bidi="ar-IQ"/>
            </w:rPr>
            <w:t>مجموع</w:t>
          </w:r>
          <w:r w:rsidRPr="0008709D">
            <w:rPr>
              <w:rFonts w:ascii="Cairo ExtraBold" w:hAnsi="Cairo ExtraBold" w:cs="Cairo ExtraBold" w:hint="cs"/>
              <w:b/>
              <w:bCs/>
              <w:color w:val="000000" w:themeColor="text1"/>
              <w:sz w:val="24"/>
              <w:szCs w:val="24"/>
              <w:rtl/>
              <w:lang w:bidi="ar-IQ"/>
            </w:rPr>
            <w:t>ة</w:t>
          </w:r>
          <w:r w:rsidRPr="0008709D">
            <w:rPr>
              <w:rFonts w:ascii="Cairo ExtraBold" w:hAnsi="Cairo ExtraBold" w:cs="Cairo ExtraBold"/>
              <w:b/>
              <w:bCs/>
              <w:color w:val="000000" w:themeColor="text1"/>
              <w:sz w:val="24"/>
              <w:szCs w:val="24"/>
              <w:rtl/>
              <w:lang w:bidi="ar-IQ"/>
            </w:rPr>
            <w:t xml:space="preserve"> الاستمارات الاحصائية </w:t>
          </w:r>
          <w:r w:rsidRPr="0008709D">
            <w:rPr>
              <w:rFonts w:ascii="Cairo ExtraBold" w:hAnsi="Cairo ExtraBold" w:cs="Cairo ExtraBold" w:hint="cs"/>
              <w:b/>
              <w:bCs/>
              <w:color w:val="000000" w:themeColor="text1"/>
              <w:sz w:val="24"/>
              <w:szCs w:val="24"/>
              <w:rtl/>
              <w:lang w:bidi="ar-IQ"/>
            </w:rPr>
            <w:t>للتعليم الابتدائي والاساسي والتكميلي واليافعين والمسرع</w:t>
          </w:r>
          <w:r w:rsidR="00636DE0" w:rsidRPr="0008709D">
            <w:rPr>
              <w:rFonts w:ascii="Cairo ExtraBold" w:hAnsi="Cairo ExtraBold" w:cs="Cairo ExtraBold" w:hint="cs"/>
              <w:b/>
              <w:bCs/>
              <w:color w:val="000000" w:themeColor="text1"/>
              <w:sz w:val="24"/>
              <w:szCs w:val="24"/>
              <w:rtl/>
              <w:lang w:bidi="ar-IQ"/>
            </w:rPr>
            <w:t xml:space="preserve"> </w:t>
          </w:r>
          <w:r w:rsidRPr="0008709D">
            <w:rPr>
              <w:rFonts w:ascii="Cairo ExtraBold" w:hAnsi="Cairo ExtraBold" w:cs="Cairo ExtraBold"/>
              <w:b/>
              <w:bCs/>
              <w:color w:val="000000" w:themeColor="text1"/>
              <w:sz w:val="24"/>
              <w:szCs w:val="24"/>
              <w:rtl/>
              <w:lang w:bidi="ar-IQ"/>
            </w:rPr>
            <w:t>للعام الدراسي (2026-2027)</w:t>
          </w:r>
        </w:p>
        <w:tbl>
          <w:tblPr>
            <w:tblStyle w:val="a6"/>
            <w:bidiVisual/>
            <w:tblW w:w="13871" w:type="dxa"/>
            <w:jc w:val="center"/>
            <w:tblBorders>
              <w:top w:val="single" w:sz="18" w:space="0" w:color="C00000"/>
              <w:left w:val="single" w:sz="18" w:space="0" w:color="C00000"/>
              <w:bottom w:val="single" w:sz="18" w:space="0" w:color="C00000"/>
              <w:right w:val="single" w:sz="18" w:space="0" w:color="C00000"/>
              <w:insideH w:val="dotted" w:sz="4" w:space="0" w:color="C00000"/>
              <w:insideV w:val="dotted" w:sz="4" w:space="0" w:color="C00000"/>
            </w:tblBorders>
            <w:tblLook w:val="04A0" w:firstRow="1" w:lastRow="0" w:firstColumn="1" w:lastColumn="0" w:noHBand="0" w:noVBand="1"/>
          </w:tblPr>
          <w:tblGrid>
            <w:gridCol w:w="2608"/>
            <w:gridCol w:w="1609"/>
            <w:gridCol w:w="872"/>
            <w:gridCol w:w="737"/>
            <w:gridCol w:w="1609"/>
            <w:gridCol w:w="1609"/>
            <w:gridCol w:w="1609"/>
            <w:gridCol w:w="1609"/>
            <w:gridCol w:w="1609"/>
          </w:tblGrid>
          <w:tr w:rsidR="00F75C96" w:rsidRPr="000728BA" w14:paraId="2470557A" w14:textId="77777777" w:rsidTr="00F75C96">
            <w:trPr>
              <w:trHeight w:val="510"/>
              <w:jc w:val="center"/>
            </w:trPr>
            <w:tc>
              <w:tcPr>
                <w:tcW w:w="2608" w:type="dxa"/>
                <w:vAlign w:val="center"/>
              </w:tcPr>
              <w:p w14:paraId="32DF7C10" w14:textId="77777777" w:rsidR="000728BA" w:rsidRPr="000728BA" w:rsidRDefault="000728BA" w:rsidP="00193106">
                <w:pPr>
                  <w:rPr>
                    <w:rFonts w:ascii="Cairo" w:hAnsi="Cairo" w:cs="Cairo"/>
                    <w:b/>
                    <w:bCs/>
                    <w:color w:val="000000" w:themeColor="text1"/>
                    <w:sz w:val="24"/>
                    <w:szCs w:val="24"/>
                    <w:rtl/>
                    <w:lang w:bidi="ar-IQ"/>
                  </w:rPr>
                </w:pPr>
                <w:r w:rsidRPr="000728BA">
                  <w:rPr>
                    <w:rFonts w:ascii="Cairo" w:hAnsi="Cairo" w:cs="Cairo"/>
                    <w:b/>
                    <w:bCs/>
                    <w:color w:val="000000" w:themeColor="text1"/>
                    <w:sz w:val="24"/>
                    <w:szCs w:val="24"/>
                    <w:rtl/>
                    <w:lang w:bidi="ar-IQ"/>
                  </w:rPr>
                  <w:t>اسم المدرسة</w:t>
                </w:r>
                <w:r w:rsidRPr="000728BA">
                  <w:rPr>
                    <w:rFonts w:ascii="Cairo" w:hAnsi="Cairo" w:cs="Cairo" w:hint="cs"/>
                    <w:b/>
                    <w:bCs/>
                    <w:color w:val="000000" w:themeColor="text1"/>
                    <w:sz w:val="24"/>
                    <w:szCs w:val="24"/>
                    <w:rtl/>
                    <w:lang w:bidi="ar-IQ"/>
                  </w:rPr>
                  <w:t xml:space="preserve">  </w:t>
                </w:r>
                <w:r w:rsidRPr="000728BA">
                  <w:rPr>
                    <w:color w:val="FF0000"/>
                    <w:sz w:val="24"/>
                    <w:szCs w:val="24"/>
                  </w:rPr>
                  <w:t>*</w:t>
                </w:r>
              </w:p>
            </w:tc>
            <w:tc>
              <w:tcPr>
                <w:tcW w:w="11263" w:type="dxa"/>
                <w:gridSpan w:val="8"/>
              </w:tcPr>
              <w:p w14:paraId="42A73A32"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42553E10" w14:textId="77777777" w:rsidTr="00F75C96">
            <w:trPr>
              <w:trHeight w:val="510"/>
              <w:jc w:val="center"/>
            </w:trPr>
            <w:tc>
              <w:tcPr>
                <w:tcW w:w="2608" w:type="dxa"/>
                <w:vAlign w:val="center"/>
              </w:tcPr>
              <w:p w14:paraId="048BDD79" w14:textId="77777777" w:rsidR="000728BA" w:rsidRP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رقم المدرسة الاحصائي</w:t>
                </w:r>
              </w:p>
            </w:tc>
            <w:tc>
              <w:tcPr>
                <w:tcW w:w="11263" w:type="dxa"/>
                <w:gridSpan w:val="8"/>
              </w:tcPr>
              <w:p w14:paraId="04BC2E9F"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333D8806" w14:textId="77777777" w:rsidTr="00F75C96">
            <w:trPr>
              <w:trHeight w:val="510"/>
              <w:jc w:val="center"/>
            </w:trPr>
            <w:tc>
              <w:tcPr>
                <w:tcW w:w="2608" w:type="dxa"/>
                <w:vAlign w:val="center"/>
              </w:tcPr>
              <w:p w14:paraId="5B3ABD68"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 xml:space="preserve">القضاء </w:t>
                </w:r>
              </w:p>
            </w:tc>
            <w:tc>
              <w:tcPr>
                <w:tcW w:w="11263" w:type="dxa"/>
                <w:gridSpan w:val="8"/>
              </w:tcPr>
              <w:p w14:paraId="77813790"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0CC33ECC" w14:textId="77777777" w:rsidTr="00F75C96">
            <w:trPr>
              <w:trHeight w:val="510"/>
              <w:jc w:val="center"/>
            </w:trPr>
            <w:tc>
              <w:tcPr>
                <w:tcW w:w="2608" w:type="dxa"/>
                <w:vAlign w:val="center"/>
              </w:tcPr>
              <w:p w14:paraId="5A9819A2"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القرية</w:t>
                </w:r>
              </w:p>
            </w:tc>
            <w:tc>
              <w:tcPr>
                <w:tcW w:w="11263" w:type="dxa"/>
                <w:gridSpan w:val="8"/>
              </w:tcPr>
              <w:p w14:paraId="181C3252"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0B3DAE29" w14:textId="77777777" w:rsidTr="00881C73">
            <w:trPr>
              <w:trHeight w:val="510"/>
              <w:jc w:val="center"/>
            </w:trPr>
            <w:tc>
              <w:tcPr>
                <w:tcW w:w="2608" w:type="dxa"/>
                <w:vAlign w:val="center"/>
              </w:tcPr>
              <w:p w14:paraId="394CC4C4"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الحي</w:t>
                </w:r>
              </w:p>
            </w:tc>
            <w:tc>
              <w:tcPr>
                <w:tcW w:w="1609" w:type="dxa"/>
              </w:tcPr>
              <w:p w14:paraId="512576EF" w14:textId="77777777" w:rsidR="000728BA" w:rsidRPr="000728BA" w:rsidRDefault="000728BA" w:rsidP="000728BA">
                <w:pPr>
                  <w:rPr>
                    <w:rFonts w:ascii="Segoe UI Symbol" w:hAnsi="Segoe UI Symbol" w:cs="Segoe UI Symbol"/>
                    <w:color w:val="C00000"/>
                    <w:sz w:val="24"/>
                    <w:szCs w:val="24"/>
                    <w:rtl/>
                  </w:rPr>
                </w:pPr>
              </w:p>
            </w:tc>
            <w:tc>
              <w:tcPr>
                <w:tcW w:w="1609" w:type="dxa"/>
                <w:gridSpan w:val="2"/>
                <w:vAlign w:val="center"/>
              </w:tcPr>
              <w:p w14:paraId="25507F99" w14:textId="77777777" w:rsidR="000728BA" w:rsidRPr="000728BA" w:rsidRDefault="000728BA" w:rsidP="00881C73">
                <w:pPr>
                  <w:rPr>
                    <w:rFonts w:ascii="Segoe UI Symbol" w:hAnsi="Segoe UI Symbol" w:cs="Arial"/>
                    <w:color w:val="C00000"/>
                    <w:sz w:val="24"/>
                    <w:szCs w:val="24"/>
                    <w:rtl/>
                  </w:rPr>
                </w:pPr>
                <w:r>
                  <w:rPr>
                    <w:rFonts w:ascii="Cairo" w:hAnsi="Cairo" w:cs="Cairo" w:hint="cs"/>
                    <w:b/>
                    <w:bCs/>
                    <w:color w:val="000000" w:themeColor="text1"/>
                    <w:sz w:val="24"/>
                    <w:szCs w:val="24"/>
                    <w:rtl/>
                    <w:lang w:bidi="ar-IQ"/>
                  </w:rPr>
                  <w:t>المحلة</w:t>
                </w:r>
              </w:p>
            </w:tc>
            <w:tc>
              <w:tcPr>
                <w:tcW w:w="1609" w:type="dxa"/>
                <w:vAlign w:val="center"/>
              </w:tcPr>
              <w:p w14:paraId="1C3BE315" w14:textId="77777777" w:rsidR="000728BA" w:rsidRPr="000728BA" w:rsidRDefault="000728BA" w:rsidP="00881C73">
                <w:pPr>
                  <w:rPr>
                    <w:rFonts w:ascii="Segoe UI Symbol" w:hAnsi="Segoe UI Symbol" w:cs="Segoe UI Symbol"/>
                    <w:color w:val="C00000"/>
                    <w:sz w:val="24"/>
                    <w:szCs w:val="24"/>
                    <w:rtl/>
                  </w:rPr>
                </w:pPr>
              </w:p>
            </w:tc>
            <w:tc>
              <w:tcPr>
                <w:tcW w:w="1609" w:type="dxa"/>
                <w:vAlign w:val="center"/>
              </w:tcPr>
              <w:p w14:paraId="40834F95" w14:textId="77777777" w:rsidR="000728BA" w:rsidRPr="000728BA" w:rsidRDefault="000728BA" w:rsidP="00881C73">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الزقاق</w:t>
                </w:r>
              </w:p>
            </w:tc>
            <w:tc>
              <w:tcPr>
                <w:tcW w:w="1609" w:type="dxa"/>
                <w:vAlign w:val="center"/>
              </w:tcPr>
              <w:p w14:paraId="0890CE64" w14:textId="77777777" w:rsidR="000728BA" w:rsidRPr="000728BA" w:rsidRDefault="000728BA" w:rsidP="00881C73">
                <w:pPr>
                  <w:rPr>
                    <w:rFonts w:ascii="Segoe UI Symbol" w:hAnsi="Segoe UI Symbol" w:cs="Segoe UI Symbol"/>
                    <w:color w:val="C00000"/>
                    <w:sz w:val="24"/>
                    <w:szCs w:val="24"/>
                    <w:rtl/>
                  </w:rPr>
                </w:pPr>
              </w:p>
            </w:tc>
            <w:tc>
              <w:tcPr>
                <w:tcW w:w="1609" w:type="dxa"/>
                <w:vAlign w:val="center"/>
              </w:tcPr>
              <w:p w14:paraId="364A7BD7" w14:textId="77777777" w:rsidR="000728BA" w:rsidRPr="000728BA" w:rsidRDefault="000728BA" w:rsidP="00881C73">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رقم المبنى</w:t>
                </w:r>
              </w:p>
            </w:tc>
            <w:tc>
              <w:tcPr>
                <w:tcW w:w="1609" w:type="dxa"/>
              </w:tcPr>
              <w:p w14:paraId="627DB2B5"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7D805A28" w14:textId="77777777" w:rsidTr="00F75C96">
            <w:trPr>
              <w:trHeight w:val="510"/>
              <w:jc w:val="center"/>
            </w:trPr>
            <w:tc>
              <w:tcPr>
                <w:tcW w:w="2608" w:type="dxa"/>
                <w:vAlign w:val="center"/>
              </w:tcPr>
              <w:p w14:paraId="584F1DA8"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سنة التأسيس</w:t>
                </w:r>
              </w:p>
            </w:tc>
            <w:tc>
              <w:tcPr>
                <w:tcW w:w="11263" w:type="dxa"/>
                <w:gridSpan w:val="8"/>
              </w:tcPr>
              <w:p w14:paraId="6E3189CC"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3072A1A1" w14:textId="77777777" w:rsidTr="00F75C96">
            <w:trPr>
              <w:trHeight w:val="510"/>
              <w:jc w:val="center"/>
            </w:trPr>
            <w:tc>
              <w:tcPr>
                <w:tcW w:w="2608" w:type="dxa"/>
                <w:vAlign w:val="center"/>
              </w:tcPr>
              <w:p w14:paraId="400FA4E5" w14:textId="77777777" w:rsidR="000728BA" w:rsidRDefault="000728BA" w:rsidP="00193106">
                <w:pPr>
                  <w:rPr>
                    <w:rFonts w:ascii="Cairo" w:hAnsi="Cairo" w:cs="Cairo"/>
                    <w:b/>
                    <w:bCs/>
                    <w:color w:val="000000" w:themeColor="text1"/>
                    <w:sz w:val="24"/>
                    <w:szCs w:val="24"/>
                    <w:lang w:bidi="ar-IQ"/>
                  </w:rPr>
                </w:pPr>
                <w:r>
                  <w:rPr>
                    <w:rFonts w:ascii="Cairo" w:hAnsi="Cairo" w:cs="Cairo" w:hint="cs"/>
                    <w:b/>
                    <w:bCs/>
                    <w:color w:val="000000" w:themeColor="text1"/>
                    <w:sz w:val="24"/>
                    <w:szCs w:val="24"/>
                    <w:rtl/>
                    <w:lang w:bidi="ar-IQ"/>
                  </w:rPr>
                  <w:t xml:space="preserve">الموقع الجغرافي </w:t>
                </w:r>
                <w:r>
                  <w:rPr>
                    <w:rFonts w:ascii="Cairo" w:hAnsi="Cairo" w:cs="Cairo"/>
                    <w:b/>
                    <w:bCs/>
                    <w:color w:val="000000" w:themeColor="text1"/>
                    <w:sz w:val="24"/>
                    <w:szCs w:val="24"/>
                    <w:lang w:bidi="ar-IQ"/>
                  </w:rPr>
                  <w:t>GPS</w:t>
                </w:r>
              </w:p>
            </w:tc>
            <w:tc>
              <w:tcPr>
                <w:tcW w:w="11263" w:type="dxa"/>
                <w:gridSpan w:val="8"/>
              </w:tcPr>
              <w:p w14:paraId="3335C27A" w14:textId="77777777" w:rsidR="000728BA" w:rsidRPr="000728BA" w:rsidRDefault="000728BA" w:rsidP="000728BA">
                <w:pPr>
                  <w:rPr>
                    <w:rFonts w:ascii="Segoe UI Symbol" w:hAnsi="Segoe UI Symbol"/>
                    <w:color w:val="C00000"/>
                    <w:sz w:val="24"/>
                    <w:szCs w:val="24"/>
                    <w:rtl/>
                    <w:lang w:bidi="ar-IQ"/>
                  </w:rPr>
                </w:pPr>
              </w:p>
            </w:tc>
          </w:tr>
          <w:tr w:rsidR="00F75C96" w:rsidRPr="000728BA" w14:paraId="64F82F33" w14:textId="77777777" w:rsidTr="00F75C96">
            <w:trPr>
              <w:trHeight w:val="510"/>
              <w:jc w:val="center"/>
            </w:trPr>
            <w:tc>
              <w:tcPr>
                <w:tcW w:w="2608" w:type="dxa"/>
                <w:vAlign w:val="center"/>
              </w:tcPr>
              <w:p w14:paraId="38AF7920"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رقم الهاتف</w:t>
                </w:r>
              </w:p>
            </w:tc>
            <w:tc>
              <w:tcPr>
                <w:tcW w:w="11263" w:type="dxa"/>
                <w:gridSpan w:val="8"/>
              </w:tcPr>
              <w:p w14:paraId="3EC6A016"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6C1D6386" w14:textId="77777777" w:rsidTr="00F75C96">
            <w:trPr>
              <w:trHeight w:val="510"/>
              <w:jc w:val="center"/>
            </w:trPr>
            <w:tc>
              <w:tcPr>
                <w:tcW w:w="2608" w:type="dxa"/>
                <w:vAlign w:val="center"/>
              </w:tcPr>
              <w:p w14:paraId="2037B51C"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عائدية المدرسة</w:t>
                </w:r>
              </w:p>
            </w:tc>
            <w:tc>
              <w:tcPr>
                <w:tcW w:w="11263" w:type="dxa"/>
                <w:gridSpan w:val="8"/>
              </w:tcPr>
              <w:p w14:paraId="142BB723" w14:textId="77777777" w:rsidR="000728BA" w:rsidRPr="000728BA" w:rsidRDefault="0076539B" w:rsidP="0076539B">
                <w:pPr>
                  <w:rPr>
                    <w:rFonts w:ascii="Segoe UI Symbol" w:hAnsi="Segoe UI Symbol" w:cs="Segoe UI Symbol"/>
                    <w:color w:val="C00000"/>
                    <w:sz w:val="24"/>
                    <w:szCs w:val="24"/>
                    <w:rtl/>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حكومية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اهلية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دينية</w:t>
                </w:r>
              </w:p>
            </w:tc>
          </w:tr>
          <w:tr w:rsidR="00F75C96" w:rsidRPr="000728BA" w14:paraId="12001B46" w14:textId="77777777" w:rsidTr="00F75C96">
            <w:trPr>
              <w:trHeight w:val="510"/>
              <w:jc w:val="center"/>
            </w:trPr>
            <w:tc>
              <w:tcPr>
                <w:tcW w:w="2608" w:type="dxa"/>
                <w:vAlign w:val="center"/>
              </w:tcPr>
              <w:p w14:paraId="3E7FF328" w14:textId="77777777" w:rsidR="00F75C96" w:rsidRDefault="00F75C96"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جنس المدرسة</w:t>
                </w:r>
              </w:p>
            </w:tc>
            <w:tc>
              <w:tcPr>
                <w:tcW w:w="11263" w:type="dxa"/>
                <w:gridSpan w:val="8"/>
              </w:tcPr>
              <w:p w14:paraId="4DA01986" w14:textId="77777777" w:rsidR="00F75C96" w:rsidRPr="0076539B" w:rsidRDefault="0076539B" w:rsidP="0076539B">
                <w:pPr>
                  <w:rPr>
                    <w:rFonts w:ascii="Segoe UI Symbol" w:hAnsi="Segoe UI Symbol"/>
                    <w:color w:val="C00000"/>
                    <w:sz w:val="24"/>
                    <w:szCs w:val="24"/>
                    <w:rtl/>
                    <w:lang w:bidi="ar-IQ"/>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بنون       </w:t>
                </w:r>
                <w:r w:rsidRPr="0076539B">
                  <w:rPr>
                    <w:rFonts w:ascii="Cairo" w:hAnsi="Cairo" w:cs="Cairo" w:hint="cs"/>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بنات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مختلطة</w:t>
                </w:r>
              </w:p>
            </w:tc>
          </w:tr>
          <w:tr w:rsidR="00F75C96" w:rsidRPr="000728BA" w14:paraId="6B0B8579" w14:textId="77777777" w:rsidTr="0076539B">
            <w:trPr>
              <w:trHeight w:val="510"/>
              <w:jc w:val="center"/>
            </w:trPr>
            <w:tc>
              <w:tcPr>
                <w:tcW w:w="2608" w:type="dxa"/>
                <w:vAlign w:val="center"/>
              </w:tcPr>
              <w:p w14:paraId="29230DFE" w14:textId="77777777" w:rsidR="00F75C96" w:rsidRDefault="00F75C96"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هل المدرسة فتح جديد</w:t>
                </w:r>
              </w:p>
            </w:tc>
            <w:tc>
              <w:tcPr>
                <w:tcW w:w="11263" w:type="dxa"/>
                <w:gridSpan w:val="8"/>
                <w:vAlign w:val="center"/>
              </w:tcPr>
              <w:p w14:paraId="40DCA0A4" w14:textId="77777777" w:rsidR="00F75C96" w:rsidRPr="000728BA" w:rsidRDefault="0076539B" w:rsidP="0076539B">
                <w:pPr>
                  <w:rPr>
                    <w:rFonts w:ascii="Segoe UI Symbol" w:hAnsi="Segoe UI Symbol" w:cs="Segoe UI Symbol"/>
                    <w:color w:val="C00000"/>
                    <w:sz w:val="24"/>
                    <w:szCs w:val="24"/>
                    <w:rtl/>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نعم         </w:t>
                </w:r>
                <w:r w:rsidRPr="0076539B">
                  <w:rPr>
                    <w:rFonts w:ascii="Cairo" w:hAnsi="Cairo" w:cs="Cairo" w:hint="cs"/>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كلا</w:t>
                </w:r>
              </w:p>
            </w:tc>
          </w:tr>
          <w:tr w:rsidR="00F75C96" w:rsidRPr="000728BA" w14:paraId="297A6133" w14:textId="77777777" w:rsidTr="0076539B">
            <w:trPr>
              <w:trHeight w:val="510"/>
              <w:jc w:val="center"/>
            </w:trPr>
            <w:tc>
              <w:tcPr>
                <w:tcW w:w="5089" w:type="dxa"/>
                <w:gridSpan w:val="3"/>
                <w:vAlign w:val="center"/>
              </w:tcPr>
              <w:p w14:paraId="340C6141" w14:textId="77777777" w:rsidR="00F75C96" w:rsidRPr="000728BA" w:rsidRDefault="00F75C96" w:rsidP="0076539B">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هل المدرسة مشمولة بالتغذية المدرسية</w:t>
                </w:r>
              </w:p>
            </w:tc>
            <w:tc>
              <w:tcPr>
                <w:tcW w:w="8782" w:type="dxa"/>
                <w:gridSpan w:val="6"/>
                <w:vAlign w:val="center"/>
              </w:tcPr>
              <w:p w14:paraId="59FBBC79" w14:textId="77777777" w:rsidR="00F75C96" w:rsidRPr="0076539B" w:rsidRDefault="0076539B" w:rsidP="0076539B">
                <w:pPr>
                  <w:rPr>
                    <w:rFonts w:ascii="Cairo" w:hAnsi="Cairo" w:cs="Cairo"/>
                    <w:b/>
                    <w:bCs/>
                    <w:color w:val="000000" w:themeColor="text1"/>
                    <w:sz w:val="24"/>
                    <w:szCs w:val="24"/>
                    <w:rtl/>
                    <w:lang w:bidi="ar-IQ"/>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نعم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كلا</w:t>
                </w:r>
              </w:p>
            </w:tc>
          </w:tr>
        </w:tbl>
        <w:p w14:paraId="56EFA2F0" w14:textId="77777777" w:rsidR="00A93891" w:rsidRDefault="00000000" w:rsidP="000C7187">
          <w:pPr>
            <w:jc w:val="center"/>
            <w:rPr>
              <w:rFonts w:ascii="Segoe UI Symbol" w:hAnsi="Segoe UI Symbol"/>
              <w:color w:val="C00000"/>
              <w:sz w:val="20"/>
              <w:szCs w:val="20"/>
              <w:rtl/>
              <w:lang w:bidi="ar-IQ"/>
            </w:rPr>
            <w:sectPr w:rsidR="00A93891" w:rsidSect="00825B8E">
              <w:footerReference w:type="default" r:id="rId9"/>
              <w:pgSz w:w="16838" w:h="11906" w:orient="landscape"/>
              <w:pgMar w:top="426" w:right="720" w:bottom="720" w:left="720" w:header="0" w:footer="754" w:gutter="0"/>
              <w:pgNumType w:start="0"/>
              <w:cols w:space="708"/>
              <w:titlePg/>
              <w:bidi/>
              <w:rtlGutter/>
              <w:docGrid w:linePitch="360"/>
            </w:sectPr>
          </w:pPr>
        </w:p>
      </w:sdtContent>
    </w:sdt>
    <w:p w14:paraId="424AC0FB" w14:textId="77777777" w:rsidR="00A93891" w:rsidRDefault="002622D3" w:rsidP="002622D3">
      <w:pPr>
        <w:pBdr>
          <w:bottom w:val="single" w:sz="18" w:space="1" w:color="C00000"/>
        </w:pBdr>
        <w:spacing w:after="0" w:line="240" w:lineRule="auto"/>
        <w:jc w:val="center"/>
        <w:rPr>
          <w:rFonts w:ascii="Segoe UI Symbol" w:hAnsi="Segoe UI Symbol"/>
          <w:color w:val="C00000"/>
          <w:sz w:val="20"/>
          <w:szCs w:val="20"/>
          <w:rtl/>
          <w:lang w:bidi="ar-IQ"/>
        </w:rPr>
      </w:pPr>
      <w:r>
        <w:rPr>
          <w:rFonts w:ascii="Cairo ExtraBold" w:hAnsi="Cairo ExtraBold" w:cs="Cairo ExtraBold" w:hint="cs"/>
          <w:b/>
          <w:bCs/>
          <w:color w:val="C00000"/>
          <w:sz w:val="28"/>
          <w:szCs w:val="28"/>
          <w:rtl/>
          <w:lang w:bidi="ar-IQ"/>
        </w:rPr>
        <w:lastRenderedPageBreak/>
        <w:t>المقدمة</w:t>
      </w:r>
    </w:p>
    <w:p w14:paraId="48DA3752" w14:textId="77777777" w:rsidR="002622D3" w:rsidRPr="002622D3" w:rsidRDefault="002622D3" w:rsidP="002622D3">
      <w:pPr>
        <w:rPr>
          <w:rFonts w:ascii="Segoe UI Symbol" w:hAnsi="Segoe UI Symbol"/>
          <w:color w:val="C00000"/>
          <w:sz w:val="20"/>
          <w:szCs w:val="20"/>
          <w:lang w:bidi="ar-IQ"/>
        </w:rPr>
      </w:pPr>
    </w:p>
    <w:p w14:paraId="76893255"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إن الحاجة إلى البيانات الإحصائية الدقيقة أصبحت مطلباً رئيسياً من متطلبات التخطيط التربوي الدقيق، وتعمل وزارة التربية على تأمين مثل هذه الإحصاءات والبيانات ضماناً لسلامة ودقة ما تصبو إليه من تخطيط لمختلف مرافق التربية والتعليم وصولاً إلى تحقيق أفضل أهدافها. ولا يخفى إن متطلبات جمع الإحصاءات بدقة تقع مسؤولياتها بالدرجة الأولى على عاتق ادارات المدارس التي تتولى عرض واقعها على شكل أرقام تتبناها الوزارة في اتخاذ قراراتها حول التصورات المستقبلية للتخطيط التربوي. ومن هنا كانت دقة المعلومات والبيانات المجمعة تؤثر بشكل فعال في دقة القرارات المتخذة وبعكسه فإن القرارات المتخذة تكون أقرب إلى الخطأ وعدم الوضوح.</w:t>
      </w:r>
    </w:p>
    <w:p w14:paraId="085CD627" w14:textId="77777777" w:rsidR="002622D3" w:rsidRPr="002622D3" w:rsidRDefault="002622D3" w:rsidP="00FB553B">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وعليه يرجى ملاحظة النقاط التالية :-</w:t>
      </w:r>
    </w:p>
    <w:p w14:paraId="6C903F9A"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١- قراءة التعليمات عن كيفية ملء كل استمارة وتتبعها بكل دقة قبل البدء بملئها.</w:t>
      </w:r>
    </w:p>
    <w:p w14:paraId="74E4E1F1"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٢- التدقيق في كل الأرقام والبيانات التي أدخلت في الاستمارة.</w:t>
      </w:r>
    </w:p>
    <w:p w14:paraId="0BBCC314"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٣- إن كل استمارة من هذا الكراس تتألف من نسختين.</w:t>
      </w:r>
    </w:p>
    <w:p w14:paraId="639498BA"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٤- تملأ كافة الاستمارات وبجميع النسخ في وقت واحد في يوم الإحصاء التربوي.</w:t>
      </w:r>
    </w:p>
    <w:p w14:paraId="56B3F5D4"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٥- تكتب جميع الاستمارات بخط واضح ومقروء لجميع النسخ وموقعة من قبل مدير المدرسة ومسؤول الإحصاء ومدير التخطيط في المديرية العامة للتربية في المحافظة، ويتحملون مسؤولية ما يرد فيها من بيانات.</w:t>
      </w:r>
    </w:p>
    <w:p w14:paraId="50EAB32F"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٦- تحتفظ المدرسة بالنسخة الثانية من كل استمارة في السجل الاحصائي للمدرسة ويعتبر مصدراً في أعطاء المعلومات.</w:t>
      </w:r>
    </w:p>
    <w:p w14:paraId="56E904DD"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٧- ترسل المدرسة الكراس إلى المديرية العامة للتربية في المحافظة خلال اسبوع واحد والمتضمن النسخة الأولى.</w:t>
      </w:r>
    </w:p>
    <w:p w14:paraId="446C769D"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٨- تحتفظ المديرية العامة للتربية بالنسخة الأولى من كل استمارة ويعتبر مصدراً في إعطاء المعلومات.</w:t>
      </w:r>
    </w:p>
    <w:p w14:paraId="100F4732"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٩</w:t>
      </w:r>
      <w:r w:rsidRPr="002622D3">
        <w:rPr>
          <w:rFonts w:ascii="Cairo Black" w:hAnsi="Cairo Black" w:cs="Cairo Black"/>
          <w:color w:val="000000" w:themeColor="text1"/>
          <w:sz w:val="20"/>
          <w:szCs w:val="20"/>
          <w:lang w:bidi="ar-IQ"/>
        </w:rPr>
        <w:t xml:space="preserve">- </w:t>
      </w:r>
      <w:r w:rsidRPr="002622D3">
        <w:rPr>
          <w:rFonts w:ascii="Cairo Black" w:hAnsi="Cairo Black" w:cs="Cairo Black"/>
          <w:color w:val="000000" w:themeColor="text1"/>
          <w:sz w:val="20"/>
          <w:szCs w:val="20"/>
          <w:rtl/>
          <w:lang w:bidi="ar-IQ"/>
        </w:rPr>
        <w:t>تحتفظ المديرية العامة للتربية بالنسخة الأولى من كل استمارة مع الغلاف وتسلم إلى قسم الحاسوب (الادخال) في المديرية العامة للتربية</w:t>
      </w:r>
      <w:r w:rsidRPr="002622D3">
        <w:rPr>
          <w:rFonts w:ascii="Cairo Black" w:hAnsi="Cairo Black" w:cs="Cairo Black"/>
          <w:color w:val="000000" w:themeColor="text1"/>
          <w:sz w:val="20"/>
          <w:szCs w:val="20"/>
          <w:lang w:bidi="ar-IQ"/>
        </w:rPr>
        <w:t xml:space="preserve"> .</w:t>
      </w:r>
    </w:p>
    <w:p w14:paraId="352AFAB1" w14:textId="77777777" w:rsidR="002622D3" w:rsidRDefault="002622D3" w:rsidP="002622D3">
      <w:pPr>
        <w:bidi w:val="0"/>
        <w:rPr>
          <w:rFonts w:ascii="Segoe UI Symbol" w:hAnsi="Segoe UI Symbol" w:cs="Segoe UI Symbol"/>
          <w:color w:val="C00000"/>
          <w:sz w:val="20"/>
          <w:szCs w:val="20"/>
        </w:rPr>
      </w:pPr>
    </w:p>
    <w:p w14:paraId="4CE0349D" w14:textId="77777777" w:rsidR="002622D3" w:rsidRDefault="002622D3" w:rsidP="002622D3">
      <w:pPr>
        <w:bidi w:val="0"/>
        <w:rPr>
          <w:rFonts w:ascii="Segoe UI Symbol" w:hAnsi="Segoe UI Symbol" w:cs="Segoe UI Symbol"/>
          <w:color w:val="C00000"/>
          <w:sz w:val="20"/>
          <w:szCs w:val="20"/>
        </w:rPr>
      </w:pPr>
    </w:p>
    <w:p w14:paraId="504F3C7B" w14:textId="77777777" w:rsidR="002622D3" w:rsidRDefault="002622D3" w:rsidP="002622D3">
      <w:pPr>
        <w:bidi w:val="0"/>
        <w:rPr>
          <w:rFonts w:ascii="Segoe UI Symbol" w:hAnsi="Segoe UI Symbol" w:cs="Segoe UI Symbol"/>
          <w:color w:val="C00000"/>
          <w:sz w:val="20"/>
          <w:szCs w:val="20"/>
        </w:rPr>
      </w:pPr>
    </w:p>
    <w:p w14:paraId="0AD02589" w14:textId="77777777" w:rsidR="00FB553B" w:rsidRDefault="00FB553B">
      <w:pPr>
        <w:bidi w:val="0"/>
        <w:rPr>
          <w:rFonts w:ascii="Segoe UI Symbol" w:hAnsi="Segoe UI Symbol" w:cs="Segoe UI Symbol"/>
          <w:color w:val="C00000"/>
          <w:sz w:val="20"/>
          <w:szCs w:val="20"/>
        </w:rPr>
      </w:pPr>
      <w:r>
        <w:rPr>
          <w:rFonts w:ascii="Segoe UI Symbol" w:hAnsi="Segoe UI Symbol" w:cs="Segoe UI Symbol"/>
          <w:color w:val="C00000"/>
          <w:sz w:val="20"/>
          <w:szCs w:val="20"/>
        </w:rPr>
        <w:br w:type="page"/>
      </w:r>
    </w:p>
    <w:p w14:paraId="388A6E8B" w14:textId="09100913" w:rsidR="0008709D" w:rsidRDefault="00A93891" w:rsidP="0008709D">
      <w:pPr>
        <w:rPr>
          <w:rFonts w:ascii="Cairo" w:hAnsi="Cairo" w:cs="Cairo"/>
          <w:color w:val="C00000"/>
          <w:rtl/>
          <w:lang w:bidi="ar-IQ"/>
        </w:rPr>
      </w:pPr>
      <w:r w:rsidRPr="0008709D">
        <w:rPr>
          <w:rFonts w:ascii="Segoe UI Symbol" w:hAnsi="Segoe UI Symbol" w:cs="Segoe UI Symbol"/>
          <w:color w:val="C00000"/>
        </w:rPr>
        <w:t>🔻</w:t>
      </w:r>
      <w:r w:rsidRPr="0008709D">
        <w:rPr>
          <w:rFonts w:ascii="Cairo" w:hAnsi="Cairo" w:cs="Cairo"/>
          <w:color w:val="C00000"/>
          <w:rtl/>
          <w:lang w:bidi="ar-IQ"/>
        </w:rPr>
        <w:t xml:space="preserve"> </w:t>
      </w:r>
      <w:r w:rsidRPr="0008709D">
        <w:rPr>
          <w:rFonts w:ascii="Cairo" w:hAnsi="Cairo" w:cs="Cairo" w:hint="cs"/>
          <w:b/>
          <w:bCs/>
          <w:color w:val="C00000"/>
          <w:rtl/>
          <w:lang w:bidi="ar-IQ"/>
        </w:rPr>
        <w:t>استمارة رقم (1</w:t>
      </w:r>
      <w:r w:rsidR="009D2C95" w:rsidRPr="0008709D">
        <w:rPr>
          <w:rFonts w:ascii="Cairo" w:hAnsi="Cairo" w:cs="Cairo" w:hint="cs"/>
          <w:b/>
          <w:bCs/>
          <w:color w:val="C00000"/>
          <w:rtl/>
          <w:lang w:bidi="ar-IQ"/>
        </w:rPr>
        <w:t>):</w:t>
      </w:r>
      <w:r w:rsidRPr="0008709D">
        <w:rPr>
          <w:rFonts w:ascii="Cairo" w:hAnsi="Cairo" w:cs="Cairo" w:hint="cs"/>
          <w:b/>
          <w:bCs/>
          <w:color w:val="C00000"/>
          <w:rtl/>
          <w:lang w:bidi="ar-IQ"/>
        </w:rPr>
        <w:t xml:space="preserve"> </w:t>
      </w:r>
      <w:r w:rsidRPr="0008709D">
        <w:rPr>
          <w:rFonts w:ascii="Cairo" w:hAnsi="Cairo" w:cs="Cairo"/>
          <w:b/>
          <w:bCs/>
          <w:color w:val="000000" w:themeColor="text1"/>
          <w:rtl/>
          <w:lang w:bidi="ar-IQ"/>
        </w:rPr>
        <w:t>المعلومات العامة</w:t>
      </w:r>
      <w:r w:rsidR="0008709D">
        <w:rPr>
          <w:rFonts w:ascii="Cairo" w:hAnsi="Cairo" w:cs="Cairo" w:hint="cs"/>
          <w:color w:val="C00000"/>
          <w:rtl/>
          <w:lang w:bidi="ar-IQ"/>
        </w:rPr>
        <w:t>:</w:t>
      </w:r>
    </w:p>
    <w:tbl>
      <w:tblPr>
        <w:tblStyle w:val="a6"/>
        <w:tblpPr w:leftFromText="180" w:rightFromText="180" w:vertAnchor="text" w:tblpXSpec="center" w:tblpY="1"/>
        <w:tblOverlap w:val="never"/>
        <w:bidiVisual/>
        <w:tblW w:w="10690" w:type="dxa"/>
        <w:tblLayout w:type="fixed"/>
        <w:tblLook w:val="04A0" w:firstRow="1" w:lastRow="0" w:firstColumn="1" w:lastColumn="0" w:noHBand="0" w:noVBand="1"/>
      </w:tblPr>
      <w:tblGrid>
        <w:gridCol w:w="2138"/>
        <w:gridCol w:w="2138"/>
        <w:gridCol w:w="2138"/>
        <w:gridCol w:w="2138"/>
        <w:gridCol w:w="2138"/>
      </w:tblGrid>
      <w:tr w:rsidR="0054606F" w:rsidRPr="0054606F" w14:paraId="49C18CE8" w14:textId="04D0E672" w:rsidTr="00340E35">
        <w:trPr>
          <w:trHeight w:val="922"/>
        </w:trPr>
        <w:tc>
          <w:tcPr>
            <w:tcW w:w="2138" w:type="dxa"/>
          </w:tcPr>
          <w:p w14:paraId="2FBFCAF1" w14:textId="6C659B6B" w:rsidR="0054606F" w:rsidRPr="0054606F" w:rsidRDefault="0054606F" w:rsidP="0054606F">
            <w:pPr>
              <w:rPr>
                <w:rFonts w:ascii="Cairo" w:hAnsi="Cairo" w:cs="Cairo"/>
                <w:b/>
                <w:bCs/>
                <w:color w:val="000000" w:themeColor="text1"/>
                <w:sz w:val="20"/>
                <w:szCs w:val="20"/>
                <w:rtl/>
                <w:lang w:bidi="ar-IQ"/>
              </w:rPr>
            </w:pPr>
            <w:r w:rsidRPr="0054606F">
              <w:rPr>
                <w:rFonts w:ascii="Cairo" w:hAnsi="Cairo" w:cs="Cairo" w:hint="cs"/>
                <w:b/>
                <w:bCs/>
                <w:color w:val="000000" w:themeColor="text1"/>
                <w:sz w:val="20"/>
                <w:szCs w:val="20"/>
                <w:rtl/>
                <w:lang w:bidi="ar-IQ"/>
              </w:rPr>
              <w:t xml:space="preserve">المحافظة </w:t>
            </w:r>
            <w:r w:rsidRPr="0054606F">
              <w:rPr>
                <w:color w:val="EE0000"/>
                <w:sz w:val="20"/>
                <w:szCs w:val="20"/>
              </w:rPr>
              <w:t>*</w:t>
            </w:r>
            <w:r w:rsidRPr="0054606F">
              <w:rPr>
                <w:rFonts w:ascii="Cairo" w:hAnsi="Cairo" w:cs="Cairo" w:hint="cs"/>
                <w:b/>
                <w:bCs/>
                <w:color w:val="000000" w:themeColor="text1"/>
                <w:sz w:val="20"/>
                <w:szCs w:val="20"/>
                <w:rtl/>
                <w:lang w:bidi="ar-IQ"/>
              </w:rPr>
              <w:t xml:space="preserve"> </w:t>
            </w:r>
            <w:r w:rsidRPr="0054606F">
              <w:rPr>
                <w:rFonts w:ascii="Cairo" w:hAnsi="Cairo" w:cs="Cairo"/>
                <w:b/>
                <w:bCs/>
                <w:color w:val="000000" w:themeColor="text1"/>
                <w:sz w:val="20"/>
                <w:szCs w:val="20"/>
                <w:rtl/>
                <w:lang w:bidi="ar-IQ"/>
              </w:rPr>
              <w:br/>
            </w:r>
            <w:r w:rsidRPr="0054606F">
              <w:rPr>
                <w:rFonts w:ascii="Cambria Math" w:hAnsi="Cambria Math" w:cs="Cambria Math"/>
                <w:sz w:val="20"/>
                <w:szCs w:val="20"/>
              </w:rPr>
              <w:t>⦿</w:t>
            </w:r>
            <w:r w:rsidRPr="0054606F">
              <w:rPr>
                <w:rFonts w:ascii="Cairo" w:hAnsi="Cairo" w:cs="Cairo"/>
                <w:b/>
                <w:bCs/>
                <w:color w:val="000000" w:themeColor="text1"/>
                <w:sz w:val="20"/>
                <w:szCs w:val="20"/>
                <w:rtl/>
                <w:lang w:bidi="ar-IQ"/>
              </w:rPr>
              <w:t xml:space="preserve"> </w:t>
            </w:r>
            <w:r w:rsidRPr="0054606F">
              <w:rPr>
                <w:rFonts w:ascii="Cairo" w:hAnsi="Cairo" w:cs="Cairo"/>
                <w:color w:val="000000" w:themeColor="text1"/>
                <w:sz w:val="20"/>
                <w:szCs w:val="20"/>
                <w:rtl/>
                <w:lang w:bidi="ar-IQ"/>
              </w:rPr>
              <w:t>النجف الاشرف</w:t>
            </w:r>
          </w:p>
        </w:tc>
        <w:tc>
          <w:tcPr>
            <w:tcW w:w="2138" w:type="dxa"/>
          </w:tcPr>
          <w:p w14:paraId="433115EE" w14:textId="70C758FF" w:rsidR="0054606F" w:rsidRPr="0054606F" w:rsidRDefault="0054606F" w:rsidP="0054606F">
            <w:pPr>
              <w:rPr>
                <w:rFonts w:ascii="Cairo" w:hAnsi="Cairo" w:cs="Cairo" w:hint="cs"/>
                <w:b/>
                <w:bCs/>
                <w:color w:val="000000" w:themeColor="text1"/>
                <w:sz w:val="20"/>
                <w:szCs w:val="20"/>
                <w:rtl/>
                <w:lang w:bidi="ar-IQ"/>
              </w:rPr>
            </w:pPr>
            <w:r w:rsidRPr="0054606F">
              <w:rPr>
                <w:rFonts w:ascii="Cairo" w:hAnsi="Cairo" w:cs="Cairo"/>
                <w:b/>
                <w:bCs/>
                <w:color w:val="000000" w:themeColor="text1"/>
                <w:sz w:val="20"/>
                <w:szCs w:val="20"/>
                <w:rtl/>
                <w:lang w:bidi="ar-IQ"/>
              </w:rPr>
              <w:t xml:space="preserve">المديرية </w:t>
            </w:r>
            <w:r w:rsidRPr="0054606F">
              <w:rPr>
                <w:rFonts w:ascii="Cairo" w:hAnsi="Cairo" w:cs="Cairo" w:hint="cs"/>
                <w:b/>
                <w:bCs/>
                <w:color w:val="000000" w:themeColor="text1"/>
                <w:sz w:val="20"/>
                <w:szCs w:val="20"/>
                <w:rtl/>
                <w:lang w:bidi="ar-IQ"/>
              </w:rPr>
              <w:t>العامة</w:t>
            </w:r>
            <w:r w:rsidRPr="0054606F">
              <w:rPr>
                <w:color w:val="FF0000"/>
                <w:sz w:val="20"/>
                <w:szCs w:val="20"/>
              </w:rPr>
              <w:t xml:space="preserve"> *</w:t>
            </w:r>
          </w:p>
          <w:p w14:paraId="1A5CF956" w14:textId="4D23230D" w:rsidR="0054606F" w:rsidRPr="0054606F" w:rsidRDefault="0054606F" w:rsidP="0054606F">
            <w:pPr>
              <w:rPr>
                <w:rFonts w:ascii="Cairo" w:hAnsi="Cairo" w:cs="Cairo" w:hint="cs"/>
                <w:b/>
                <w:bCs/>
                <w:color w:val="000000" w:themeColor="text1"/>
                <w:sz w:val="20"/>
                <w:szCs w:val="20"/>
                <w:rtl/>
                <w:lang w:bidi="ar-IQ"/>
              </w:rPr>
            </w:pPr>
            <w:r w:rsidRPr="0054606F">
              <w:rPr>
                <w:rFonts w:ascii="Cambria Math" w:hAnsi="Cambria Math" w:cs="Cambria Math"/>
                <w:sz w:val="20"/>
                <w:szCs w:val="20"/>
              </w:rPr>
              <w:t>⦿</w:t>
            </w:r>
            <w:r w:rsidRPr="0054606F">
              <w:rPr>
                <w:rFonts w:ascii="Cairo" w:hAnsi="Cairo" w:cs="Cairo"/>
                <w:b/>
                <w:bCs/>
                <w:color w:val="000000" w:themeColor="text1"/>
                <w:sz w:val="20"/>
                <w:szCs w:val="20"/>
                <w:rtl/>
                <w:lang w:bidi="ar-IQ"/>
              </w:rPr>
              <w:t xml:space="preserve"> </w:t>
            </w:r>
            <w:r w:rsidRPr="0054606F">
              <w:rPr>
                <w:rFonts w:ascii="Cairo" w:hAnsi="Cairo" w:cs="Cairo"/>
                <w:color w:val="000000" w:themeColor="text1"/>
                <w:sz w:val="20"/>
                <w:szCs w:val="20"/>
                <w:rtl/>
                <w:lang w:bidi="ar-IQ"/>
              </w:rPr>
              <w:t>النجف الاشرف</w:t>
            </w:r>
          </w:p>
        </w:tc>
        <w:tc>
          <w:tcPr>
            <w:tcW w:w="2138" w:type="dxa"/>
          </w:tcPr>
          <w:p w14:paraId="0FB62FDF" w14:textId="77777777" w:rsidR="0054606F" w:rsidRPr="0054606F" w:rsidRDefault="0054606F" w:rsidP="0054606F">
            <w:pPr>
              <w:rPr>
                <w:rFonts w:ascii="Cairo" w:hAnsi="Cairo" w:cs="Cairo"/>
                <w:b/>
                <w:bCs/>
                <w:color w:val="000000" w:themeColor="text1"/>
                <w:sz w:val="20"/>
                <w:szCs w:val="20"/>
                <w:rtl/>
                <w:lang w:bidi="ar-IQ"/>
              </w:rPr>
            </w:pPr>
            <w:r w:rsidRPr="0054606F">
              <w:rPr>
                <w:rFonts w:ascii="Cairo" w:hAnsi="Cairo" w:cs="Cairo"/>
                <w:b/>
                <w:bCs/>
                <w:color w:val="000000" w:themeColor="text1"/>
                <w:sz w:val="20"/>
                <w:szCs w:val="20"/>
                <w:rtl/>
                <w:lang w:bidi="ar-IQ"/>
              </w:rPr>
              <w:t>مديرية التربية</w:t>
            </w:r>
            <w:r w:rsidRPr="0054606F">
              <w:rPr>
                <w:color w:val="FF0000"/>
                <w:sz w:val="20"/>
                <w:szCs w:val="20"/>
              </w:rPr>
              <w:t xml:space="preserve"> *</w:t>
            </w:r>
          </w:p>
          <w:p w14:paraId="5B57384E" w14:textId="77777777" w:rsidR="0054606F" w:rsidRPr="0054606F" w:rsidRDefault="0054606F" w:rsidP="0054606F">
            <w:pPr>
              <w:rPr>
                <w:rFonts w:ascii="Cairo" w:hAnsi="Cairo" w:cs="Cairo"/>
                <w:color w:val="000000" w:themeColor="text1"/>
                <w:sz w:val="20"/>
                <w:szCs w:val="20"/>
                <w:rtl/>
                <w:lang w:bidi="ar-IQ"/>
              </w:rPr>
            </w:pPr>
            <w:r w:rsidRPr="0054606F">
              <w:rPr>
                <w:rFonts w:ascii="Cambria Math" w:hAnsi="Cambria Math" w:cs="Cambria Math"/>
                <w:sz w:val="20"/>
                <w:szCs w:val="20"/>
              </w:rPr>
              <w:t>◯</w:t>
            </w:r>
            <w:r w:rsidRPr="0054606F">
              <w:rPr>
                <w:rFonts w:ascii="Cairo" w:hAnsi="Cairo" w:cs="Cairo"/>
                <w:b/>
                <w:bCs/>
                <w:color w:val="000000" w:themeColor="text1"/>
                <w:sz w:val="20"/>
                <w:szCs w:val="20"/>
                <w:rtl/>
                <w:lang w:bidi="ar-IQ"/>
              </w:rPr>
              <w:t xml:space="preserve"> </w:t>
            </w:r>
            <w:r w:rsidRPr="0054606F">
              <w:rPr>
                <w:rFonts w:ascii="Cairo" w:hAnsi="Cairo" w:cs="Cairo"/>
                <w:color w:val="000000" w:themeColor="text1"/>
                <w:sz w:val="20"/>
                <w:szCs w:val="20"/>
                <w:rtl/>
                <w:lang w:bidi="ar-IQ"/>
              </w:rPr>
              <w:t>النجف الاشرف</w:t>
            </w:r>
            <w:r w:rsidRPr="0054606F">
              <w:rPr>
                <w:rFonts w:ascii="Cairo" w:hAnsi="Cairo" w:cs="Cairo"/>
                <w:color w:val="000000" w:themeColor="text1"/>
                <w:sz w:val="20"/>
                <w:szCs w:val="20"/>
                <w:rtl/>
                <w:lang w:bidi="ar-IQ"/>
              </w:rPr>
              <w:br/>
            </w:r>
            <w:r w:rsidRPr="0054606F">
              <w:rPr>
                <w:rFonts w:ascii="Cambria Math" w:hAnsi="Cambria Math" w:cs="Cambria Math"/>
                <w:sz w:val="20"/>
                <w:szCs w:val="20"/>
              </w:rPr>
              <w:t>◯</w:t>
            </w:r>
            <w:r w:rsidRPr="0054606F">
              <w:rPr>
                <w:rFonts w:ascii="Cairo" w:hAnsi="Cairo" w:cs="Cairo"/>
                <w:b/>
                <w:bCs/>
                <w:color w:val="000000" w:themeColor="text1"/>
                <w:sz w:val="20"/>
                <w:szCs w:val="20"/>
                <w:rtl/>
                <w:lang w:bidi="ar-IQ"/>
              </w:rPr>
              <w:t xml:space="preserve"> </w:t>
            </w:r>
            <w:r w:rsidRPr="0054606F">
              <w:rPr>
                <w:rFonts w:ascii="Cairo" w:hAnsi="Cairo" w:cs="Cairo"/>
                <w:color w:val="000000" w:themeColor="text1"/>
                <w:sz w:val="20"/>
                <w:szCs w:val="20"/>
                <w:rtl/>
                <w:lang w:bidi="ar-IQ"/>
              </w:rPr>
              <w:t>الكوفة</w:t>
            </w:r>
          </w:p>
          <w:p w14:paraId="386D7EBA" w14:textId="3C17EE50" w:rsidR="0054606F" w:rsidRPr="0054606F" w:rsidRDefault="0054606F" w:rsidP="0054606F">
            <w:pPr>
              <w:rPr>
                <w:rFonts w:ascii="Cairo" w:hAnsi="Cairo" w:cs="Cairo" w:hint="cs"/>
                <w:b/>
                <w:bCs/>
                <w:color w:val="000000" w:themeColor="text1"/>
                <w:rtl/>
                <w:lang w:bidi="ar-IQ"/>
              </w:rPr>
            </w:pPr>
            <w:r w:rsidRPr="0054606F">
              <w:rPr>
                <w:rFonts w:ascii="Cambria Math" w:hAnsi="Cambria Math" w:cs="Cambria Math"/>
                <w:sz w:val="20"/>
                <w:szCs w:val="20"/>
              </w:rPr>
              <w:t>◯</w:t>
            </w:r>
            <w:r w:rsidRPr="0054606F">
              <w:rPr>
                <w:rFonts w:ascii="Cairo" w:hAnsi="Cairo" w:cs="Cairo"/>
                <w:b/>
                <w:bCs/>
                <w:color w:val="000000" w:themeColor="text1"/>
                <w:sz w:val="20"/>
                <w:szCs w:val="20"/>
                <w:rtl/>
                <w:lang w:bidi="ar-IQ"/>
              </w:rPr>
              <w:t xml:space="preserve"> </w:t>
            </w:r>
            <w:r w:rsidRPr="0054606F">
              <w:rPr>
                <w:rFonts w:ascii="Cairo" w:hAnsi="Cairo" w:cs="Cairo"/>
                <w:color w:val="000000" w:themeColor="text1"/>
                <w:sz w:val="20"/>
                <w:szCs w:val="20"/>
                <w:rtl/>
                <w:lang w:bidi="ar-IQ"/>
              </w:rPr>
              <w:t>المناذرة</w:t>
            </w:r>
          </w:p>
        </w:tc>
        <w:tc>
          <w:tcPr>
            <w:tcW w:w="2138" w:type="dxa"/>
          </w:tcPr>
          <w:p w14:paraId="53E144A3" w14:textId="77777777" w:rsidR="0054606F" w:rsidRPr="0054606F" w:rsidRDefault="0054606F" w:rsidP="0054606F">
            <w:pPr>
              <w:rPr>
                <w:rFonts w:ascii="Cairo" w:hAnsi="Cairo" w:cs="Cairo" w:hint="cs"/>
                <w:b/>
                <w:bCs/>
                <w:color w:val="000000" w:themeColor="text1"/>
                <w:rtl/>
                <w:lang w:bidi="ar-IQ"/>
              </w:rPr>
            </w:pPr>
          </w:p>
        </w:tc>
        <w:tc>
          <w:tcPr>
            <w:tcW w:w="2138" w:type="dxa"/>
          </w:tcPr>
          <w:p w14:paraId="5D254581" w14:textId="77777777" w:rsidR="0054606F" w:rsidRPr="0054606F" w:rsidRDefault="0054606F" w:rsidP="0054606F">
            <w:pPr>
              <w:rPr>
                <w:rFonts w:ascii="Cairo" w:hAnsi="Cairo" w:cs="Cairo" w:hint="cs"/>
                <w:b/>
                <w:bCs/>
                <w:color w:val="000000" w:themeColor="text1"/>
                <w:rtl/>
                <w:lang w:bidi="ar-IQ"/>
              </w:rPr>
            </w:pPr>
          </w:p>
        </w:tc>
      </w:tr>
      <w:tr w:rsidR="0054606F" w:rsidRPr="0054606F" w14:paraId="3900AFBE" w14:textId="79E85880" w:rsidTr="00340E35">
        <w:trPr>
          <w:trHeight w:val="922"/>
        </w:trPr>
        <w:tc>
          <w:tcPr>
            <w:tcW w:w="2138" w:type="dxa"/>
          </w:tcPr>
          <w:p w14:paraId="26D0F2D5" w14:textId="77777777" w:rsidR="0054606F" w:rsidRPr="0054606F" w:rsidRDefault="0054606F" w:rsidP="0054606F">
            <w:pPr>
              <w:rPr>
                <w:rFonts w:ascii="Cairo" w:hAnsi="Cairo" w:cs="Cairo" w:hint="cs"/>
                <w:b/>
                <w:bCs/>
                <w:color w:val="000000" w:themeColor="text1"/>
                <w:rtl/>
                <w:lang w:bidi="ar-IQ"/>
              </w:rPr>
            </w:pPr>
          </w:p>
        </w:tc>
        <w:tc>
          <w:tcPr>
            <w:tcW w:w="2138" w:type="dxa"/>
          </w:tcPr>
          <w:p w14:paraId="5DC3010F" w14:textId="77777777" w:rsidR="0054606F" w:rsidRPr="0054606F" w:rsidRDefault="0054606F" w:rsidP="0054606F">
            <w:pPr>
              <w:rPr>
                <w:rFonts w:ascii="Cairo" w:hAnsi="Cairo" w:cs="Cairo" w:hint="cs"/>
                <w:b/>
                <w:bCs/>
                <w:color w:val="000000" w:themeColor="text1"/>
                <w:rtl/>
                <w:lang w:bidi="ar-IQ"/>
              </w:rPr>
            </w:pPr>
          </w:p>
        </w:tc>
        <w:tc>
          <w:tcPr>
            <w:tcW w:w="2138" w:type="dxa"/>
          </w:tcPr>
          <w:p w14:paraId="286A6731" w14:textId="77777777" w:rsidR="0054606F" w:rsidRPr="0054606F" w:rsidRDefault="0054606F" w:rsidP="0054606F">
            <w:pPr>
              <w:rPr>
                <w:rFonts w:ascii="Cairo" w:hAnsi="Cairo" w:cs="Cairo" w:hint="cs"/>
                <w:b/>
                <w:bCs/>
                <w:color w:val="000000" w:themeColor="text1"/>
                <w:rtl/>
                <w:lang w:bidi="ar-IQ"/>
              </w:rPr>
            </w:pPr>
          </w:p>
        </w:tc>
        <w:tc>
          <w:tcPr>
            <w:tcW w:w="2138" w:type="dxa"/>
          </w:tcPr>
          <w:p w14:paraId="6A9D1292" w14:textId="77777777" w:rsidR="0054606F" w:rsidRPr="0054606F" w:rsidRDefault="0054606F" w:rsidP="0054606F">
            <w:pPr>
              <w:rPr>
                <w:rFonts w:ascii="Cairo" w:hAnsi="Cairo" w:cs="Cairo" w:hint="cs"/>
                <w:b/>
                <w:bCs/>
                <w:color w:val="000000" w:themeColor="text1"/>
                <w:rtl/>
                <w:lang w:bidi="ar-IQ"/>
              </w:rPr>
            </w:pPr>
          </w:p>
        </w:tc>
        <w:tc>
          <w:tcPr>
            <w:tcW w:w="2138" w:type="dxa"/>
          </w:tcPr>
          <w:p w14:paraId="61982341" w14:textId="77777777" w:rsidR="0054606F" w:rsidRPr="0054606F" w:rsidRDefault="0054606F" w:rsidP="0054606F">
            <w:pPr>
              <w:rPr>
                <w:rFonts w:ascii="Cairo" w:hAnsi="Cairo" w:cs="Cairo" w:hint="cs"/>
                <w:b/>
                <w:bCs/>
                <w:color w:val="000000" w:themeColor="text1"/>
                <w:rtl/>
                <w:lang w:bidi="ar-IQ"/>
              </w:rPr>
            </w:pPr>
          </w:p>
        </w:tc>
      </w:tr>
    </w:tbl>
    <w:p w14:paraId="3CB57377" w14:textId="77777777" w:rsidR="00340E35" w:rsidRDefault="00340E35" w:rsidP="0008709D">
      <w:pPr>
        <w:rPr>
          <w:rFonts w:ascii="Cairo" w:hAnsi="Cairo" w:cs="Cairo"/>
          <w:color w:val="C00000"/>
          <w:rtl/>
          <w:lang w:bidi="ar-IQ"/>
        </w:rPr>
      </w:pPr>
    </w:p>
    <w:p w14:paraId="02BFF319" w14:textId="77777777" w:rsidR="00340E35" w:rsidRDefault="00340E35" w:rsidP="0008709D">
      <w:pPr>
        <w:rPr>
          <w:rFonts w:ascii="Cairo" w:hAnsi="Cairo" w:cs="Cairo"/>
          <w:color w:val="C00000"/>
          <w:rtl/>
          <w:lang w:bidi="ar-IQ"/>
        </w:rPr>
      </w:pPr>
    </w:p>
    <w:p w14:paraId="0DF36B51" w14:textId="77777777" w:rsidR="00340E35" w:rsidRDefault="00340E35" w:rsidP="0008709D">
      <w:pPr>
        <w:rPr>
          <w:rFonts w:ascii="Cairo" w:hAnsi="Cairo" w:cs="Cairo"/>
          <w:color w:val="C00000"/>
          <w:rtl/>
          <w:lang w:bidi="ar-IQ"/>
        </w:rPr>
      </w:pPr>
    </w:p>
    <w:p w14:paraId="1B6671CE" w14:textId="77777777" w:rsidR="00340E35" w:rsidRDefault="00340E35" w:rsidP="0008709D">
      <w:pPr>
        <w:rPr>
          <w:rFonts w:ascii="Cairo" w:hAnsi="Cairo" w:cs="Cairo"/>
          <w:color w:val="C00000"/>
          <w:rtl/>
          <w:lang w:bidi="ar-IQ"/>
        </w:rPr>
      </w:pPr>
    </w:p>
    <w:p w14:paraId="685A305E" w14:textId="77777777" w:rsidR="00340E35" w:rsidRDefault="00340E35" w:rsidP="0008709D">
      <w:pPr>
        <w:rPr>
          <w:rFonts w:ascii="Cairo" w:hAnsi="Cairo" w:cs="Cairo"/>
          <w:color w:val="C00000"/>
          <w:rtl/>
          <w:lang w:bidi="ar-IQ"/>
        </w:rPr>
      </w:pPr>
    </w:p>
    <w:p w14:paraId="4947AC7A" w14:textId="77777777" w:rsidR="00340E35" w:rsidRDefault="00340E35" w:rsidP="0008709D">
      <w:pPr>
        <w:rPr>
          <w:rFonts w:ascii="Cairo" w:hAnsi="Cairo" w:cs="Cairo"/>
          <w:color w:val="C00000"/>
          <w:rtl/>
          <w:lang w:bidi="ar-IQ"/>
        </w:rPr>
      </w:pPr>
    </w:p>
    <w:p w14:paraId="5B659FED" w14:textId="77777777" w:rsidR="00340E35" w:rsidRDefault="00340E35" w:rsidP="0008709D">
      <w:pPr>
        <w:rPr>
          <w:rFonts w:ascii="Cairo" w:hAnsi="Cairo" w:cs="Cairo"/>
          <w:color w:val="C00000"/>
          <w:rtl/>
          <w:lang w:bidi="ar-IQ"/>
        </w:rPr>
      </w:pPr>
    </w:p>
    <w:p w14:paraId="183B3522" w14:textId="77777777" w:rsidR="00340E35" w:rsidRPr="0008709D" w:rsidRDefault="00340E35" w:rsidP="0008709D">
      <w:pPr>
        <w:rPr>
          <w:rFonts w:ascii="Cairo" w:hAnsi="Cairo" w:cs="Cairo"/>
          <w:color w:val="C00000"/>
          <w:rtl/>
          <w:lang w:bidi="ar-IQ"/>
        </w:rPr>
      </w:pPr>
    </w:p>
    <w:p w14:paraId="10C93022" w14:textId="77777777" w:rsidR="00C500AB" w:rsidRDefault="00C500AB" w:rsidP="008C242C">
      <w:pPr>
        <w:rPr>
          <w:rtl/>
        </w:rPr>
      </w:pPr>
    </w:p>
    <w:p w14:paraId="114842A6" w14:textId="77777777" w:rsidR="00477649" w:rsidRDefault="00477649" w:rsidP="008C242C">
      <w:pPr>
        <w:rPr>
          <w:rtl/>
        </w:rPr>
      </w:pPr>
    </w:p>
    <w:sectPr w:rsidR="00477649" w:rsidSect="00340E35">
      <w:pgSz w:w="11906" w:h="16838"/>
      <w:pgMar w:top="720" w:right="720" w:bottom="720" w:left="720" w:header="0" w:footer="754"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AFFA7" w14:textId="77777777" w:rsidR="00CD4184" w:rsidRPr="000508F0" w:rsidRDefault="00CD4184" w:rsidP="000508F0">
      <w:r>
        <w:separator/>
      </w:r>
    </w:p>
  </w:endnote>
  <w:endnote w:type="continuationSeparator" w:id="0">
    <w:p w14:paraId="3B85D147" w14:textId="77777777" w:rsidR="00CD4184" w:rsidRPr="000508F0" w:rsidRDefault="00CD4184" w:rsidP="00050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iro">
    <w:panose1 w:val="00000000000000000000"/>
    <w:charset w:val="00"/>
    <w:family w:val="auto"/>
    <w:pitch w:val="variable"/>
    <w:sig w:usb0="A00020AF" w:usb1="9000204B" w:usb2="00000008" w:usb3="00000000" w:csb0="000000D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iro ExtraBold">
    <w:panose1 w:val="00000000000000000000"/>
    <w:charset w:val="00"/>
    <w:family w:val="auto"/>
    <w:pitch w:val="variable"/>
    <w:sig w:usb0="A00020AF" w:usb1="9000204B" w:usb2="00000008" w:usb3="00000000" w:csb0="000000D3" w:csb1="00000000"/>
  </w:font>
  <w:font w:name="Cambria Math">
    <w:panose1 w:val="02040503050406030204"/>
    <w:charset w:val="00"/>
    <w:family w:val="roman"/>
    <w:pitch w:val="variable"/>
    <w:sig w:usb0="E00006FF" w:usb1="420024FF" w:usb2="02000000" w:usb3="00000000" w:csb0="0000019F" w:csb1="00000000"/>
  </w:font>
  <w:font w:name="Cairo Black">
    <w:panose1 w:val="00000000000000000000"/>
    <w:charset w:val="00"/>
    <w:family w:val="auto"/>
    <w:pitch w:val="variable"/>
    <w:sig w:usb0="A00020AF" w:usb1="9000204B"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0629" w14:textId="77777777" w:rsidR="00636DE0" w:rsidRPr="00EC7BFE" w:rsidRDefault="00636DE0" w:rsidP="0079045B">
    <w:pPr>
      <w:pStyle w:val="a4"/>
      <w:rPr>
        <w:rFonts w:ascii="Cairo" w:hAnsi="Cairo" w:cs="Cairo"/>
        <w:b/>
        <w:bCs/>
        <w:sz w:val="20"/>
        <w:szCs w:val="20"/>
        <w:rtl/>
        <w:lang w:bidi="ar-IQ"/>
      </w:rPr>
    </w:pPr>
    <w:r>
      <w:rPr>
        <w:rFonts w:ascii="Cairo" w:hAnsi="Cairo" w:cs="Cairo"/>
        <w:noProof/>
        <w:color w:val="C00000"/>
        <w:sz w:val="20"/>
        <w:szCs w:val="20"/>
      </w:rPr>
      <w:drawing>
        <wp:anchor distT="0" distB="0" distL="114300" distR="114300" simplePos="0" relativeHeight="251661312" behindDoc="0" locked="0" layoutInCell="1" allowOverlap="1" wp14:anchorId="582B78A2" wp14:editId="16BFBB04">
          <wp:simplePos x="0" y="0"/>
          <wp:positionH relativeFrom="margin">
            <wp:align>left</wp:align>
          </wp:positionH>
          <wp:positionV relativeFrom="paragraph">
            <wp:posOffset>7620</wp:posOffset>
          </wp:positionV>
          <wp:extent cx="548640" cy="548640"/>
          <wp:effectExtent l="0" t="0" r="3810" b="381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qr.png"/>
                  <pic:cNvPicPr/>
                </pic:nvPicPr>
                <pic:blipFill>
                  <a:blip r:embed="rId1">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margin">
            <wp14:pctWidth>0</wp14:pctWidth>
          </wp14:sizeRelH>
          <wp14:sizeRelV relativeFrom="margin">
            <wp14:pctHeight>0</wp14:pctHeight>
          </wp14:sizeRelV>
        </wp:anchor>
      </w:drawing>
    </w:r>
    <w:r w:rsidRPr="00EC7BFE">
      <w:rPr>
        <w:rFonts w:ascii="Cairo" w:hAnsi="Cairo" w:cs="Cairo"/>
        <w:b/>
        <w:bCs/>
        <w:sz w:val="20"/>
        <w:szCs w:val="20"/>
        <w:rtl/>
      </w:rPr>
      <w:t>اسم وتوقيع</w:t>
    </w:r>
    <w:r>
      <w:rPr>
        <w:rFonts w:ascii="Cairo" w:hAnsi="Cairo" w:cs="Cairo"/>
        <w:b/>
        <w:bCs/>
        <w:sz w:val="20"/>
        <w:szCs w:val="20"/>
      </w:rPr>
      <w:t xml:space="preserve"> </w:t>
    </w:r>
    <w:r w:rsidRPr="00EC7BFE">
      <w:rPr>
        <w:rFonts w:ascii="Cairo" w:hAnsi="Cairo" w:cs="Cairo"/>
        <w:b/>
        <w:bCs/>
        <w:sz w:val="20"/>
        <w:szCs w:val="20"/>
        <w:rtl/>
      </w:rPr>
      <w:t>مدير المدرسة</w:t>
    </w:r>
    <w:r>
      <w:rPr>
        <w:rFonts w:ascii="Cairo" w:hAnsi="Cairo" w:cs="Cairo" w:hint="cs"/>
        <w:b/>
        <w:bCs/>
        <w:sz w:val="20"/>
        <w:szCs w:val="20"/>
        <w:rtl/>
      </w:rPr>
      <w:t xml:space="preserve">                                                                             </w:t>
    </w:r>
    <w:r w:rsidRPr="00EC7BFE">
      <w:rPr>
        <w:rFonts w:ascii="Cairo" w:hAnsi="Cairo" w:cs="Cairo"/>
        <w:b/>
        <w:bCs/>
        <w:sz w:val="20"/>
        <w:szCs w:val="20"/>
        <w:rtl/>
      </w:rPr>
      <w:t xml:space="preserve"> </w:t>
    </w:r>
    <w:r w:rsidRPr="00EC7BFE">
      <w:rPr>
        <w:rFonts w:ascii="Cairo" w:hAnsi="Cairo" w:cs="Cairo"/>
        <w:b/>
        <w:bCs/>
        <w:sz w:val="20"/>
        <w:szCs w:val="20"/>
      </w:rPr>
      <w:ptab w:relativeTo="margin" w:alignment="center" w:leader="none"/>
    </w:r>
    <w:r w:rsidRPr="00EC7BFE">
      <w:rPr>
        <w:rFonts w:ascii="Cairo" w:hAnsi="Cairo" w:cs="Cairo"/>
        <w:b/>
        <w:bCs/>
        <w:sz w:val="20"/>
        <w:szCs w:val="20"/>
        <w:rtl/>
      </w:rPr>
      <w:t>اسم وتوقيع</w:t>
    </w:r>
    <w:r>
      <w:rPr>
        <w:rFonts w:ascii="Cairo" w:hAnsi="Cairo" w:cs="Cairo" w:hint="cs"/>
        <w:b/>
        <w:bCs/>
        <w:sz w:val="20"/>
        <w:szCs w:val="20"/>
        <w:rtl/>
        <w:lang w:bidi="ar-IQ"/>
      </w:rPr>
      <w:t xml:space="preserve"> موظف الاحصاء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732B8" w14:textId="77777777" w:rsidR="00CD4184" w:rsidRPr="000508F0" w:rsidRDefault="00CD4184" w:rsidP="000508F0">
      <w:r>
        <w:separator/>
      </w:r>
    </w:p>
  </w:footnote>
  <w:footnote w:type="continuationSeparator" w:id="0">
    <w:p w14:paraId="07845FB2" w14:textId="77777777" w:rsidR="00CD4184" w:rsidRPr="000508F0" w:rsidRDefault="00CD4184" w:rsidP="000508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0499"/>
    <w:multiLevelType w:val="hybridMultilevel"/>
    <w:tmpl w:val="35CAD4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2157EC"/>
    <w:multiLevelType w:val="hybridMultilevel"/>
    <w:tmpl w:val="FF88A9C0"/>
    <w:lvl w:ilvl="0" w:tplc="04090005">
      <w:start w:val="1"/>
      <w:numFmt w:val="bullet"/>
      <w:lvlText w:val=""/>
      <w:lvlJc w:val="left"/>
      <w:pPr>
        <w:ind w:left="368" w:hanging="360"/>
      </w:pPr>
      <w:rPr>
        <w:rFonts w:ascii="Wingdings" w:hAnsi="Wingdings" w:hint="default"/>
      </w:rPr>
    </w:lvl>
    <w:lvl w:ilvl="1" w:tplc="04090003" w:tentative="1">
      <w:start w:val="1"/>
      <w:numFmt w:val="bullet"/>
      <w:lvlText w:val="o"/>
      <w:lvlJc w:val="left"/>
      <w:pPr>
        <w:ind w:left="1088" w:hanging="360"/>
      </w:pPr>
      <w:rPr>
        <w:rFonts w:ascii="Courier New" w:hAnsi="Courier New" w:cs="Courier New" w:hint="default"/>
      </w:rPr>
    </w:lvl>
    <w:lvl w:ilvl="2" w:tplc="04090005" w:tentative="1">
      <w:start w:val="1"/>
      <w:numFmt w:val="bullet"/>
      <w:lvlText w:val=""/>
      <w:lvlJc w:val="left"/>
      <w:pPr>
        <w:ind w:left="1808" w:hanging="360"/>
      </w:pPr>
      <w:rPr>
        <w:rFonts w:ascii="Wingdings" w:hAnsi="Wingdings" w:hint="default"/>
      </w:rPr>
    </w:lvl>
    <w:lvl w:ilvl="3" w:tplc="04090001" w:tentative="1">
      <w:start w:val="1"/>
      <w:numFmt w:val="bullet"/>
      <w:lvlText w:val=""/>
      <w:lvlJc w:val="left"/>
      <w:pPr>
        <w:ind w:left="2528" w:hanging="360"/>
      </w:pPr>
      <w:rPr>
        <w:rFonts w:ascii="Symbol" w:hAnsi="Symbol" w:hint="default"/>
      </w:rPr>
    </w:lvl>
    <w:lvl w:ilvl="4" w:tplc="04090003" w:tentative="1">
      <w:start w:val="1"/>
      <w:numFmt w:val="bullet"/>
      <w:lvlText w:val="o"/>
      <w:lvlJc w:val="left"/>
      <w:pPr>
        <w:ind w:left="3248" w:hanging="360"/>
      </w:pPr>
      <w:rPr>
        <w:rFonts w:ascii="Courier New" w:hAnsi="Courier New" w:cs="Courier New" w:hint="default"/>
      </w:rPr>
    </w:lvl>
    <w:lvl w:ilvl="5" w:tplc="04090005" w:tentative="1">
      <w:start w:val="1"/>
      <w:numFmt w:val="bullet"/>
      <w:lvlText w:val=""/>
      <w:lvlJc w:val="left"/>
      <w:pPr>
        <w:ind w:left="3968" w:hanging="360"/>
      </w:pPr>
      <w:rPr>
        <w:rFonts w:ascii="Wingdings" w:hAnsi="Wingdings" w:hint="default"/>
      </w:rPr>
    </w:lvl>
    <w:lvl w:ilvl="6" w:tplc="04090001" w:tentative="1">
      <w:start w:val="1"/>
      <w:numFmt w:val="bullet"/>
      <w:lvlText w:val=""/>
      <w:lvlJc w:val="left"/>
      <w:pPr>
        <w:ind w:left="4688" w:hanging="360"/>
      </w:pPr>
      <w:rPr>
        <w:rFonts w:ascii="Symbol" w:hAnsi="Symbol" w:hint="default"/>
      </w:rPr>
    </w:lvl>
    <w:lvl w:ilvl="7" w:tplc="04090003" w:tentative="1">
      <w:start w:val="1"/>
      <w:numFmt w:val="bullet"/>
      <w:lvlText w:val="o"/>
      <w:lvlJc w:val="left"/>
      <w:pPr>
        <w:ind w:left="5408" w:hanging="360"/>
      </w:pPr>
      <w:rPr>
        <w:rFonts w:ascii="Courier New" w:hAnsi="Courier New" w:cs="Courier New" w:hint="default"/>
      </w:rPr>
    </w:lvl>
    <w:lvl w:ilvl="8" w:tplc="04090005" w:tentative="1">
      <w:start w:val="1"/>
      <w:numFmt w:val="bullet"/>
      <w:lvlText w:val=""/>
      <w:lvlJc w:val="left"/>
      <w:pPr>
        <w:ind w:left="6128" w:hanging="360"/>
      </w:pPr>
      <w:rPr>
        <w:rFonts w:ascii="Wingdings" w:hAnsi="Wingdings" w:hint="default"/>
      </w:rPr>
    </w:lvl>
  </w:abstractNum>
  <w:abstractNum w:abstractNumId="2" w15:restartNumberingAfterBreak="0">
    <w:nsid w:val="21EB716C"/>
    <w:multiLevelType w:val="hybridMultilevel"/>
    <w:tmpl w:val="FC109F4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891C23"/>
    <w:multiLevelType w:val="hybridMultilevel"/>
    <w:tmpl w:val="39248E5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E2783C"/>
    <w:multiLevelType w:val="hybridMultilevel"/>
    <w:tmpl w:val="8A821C6E"/>
    <w:lvl w:ilvl="0" w:tplc="5D6099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F930DD"/>
    <w:multiLevelType w:val="hybridMultilevel"/>
    <w:tmpl w:val="A2007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9843C5"/>
    <w:multiLevelType w:val="hybridMultilevel"/>
    <w:tmpl w:val="72080792"/>
    <w:lvl w:ilvl="0" w:tplc="CB423318">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0A1708"/>
    <w:multiLevelType w:val="hybridMultilevel"/>
    <w:tmpl w:val="E5C66612"/>
    <w:lvl w:ilvl="0" w:tplc="5150F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180067"/>
    <w:multiLevelType w:val="hybridMultilevel"/>
    <w:tmpl w:val="3E1645B4"/>
    <w:lvl w:ilvl="0" w:tplc="0A6AF6AA">
      <w:start w:val="13"/>
      <w:numFmt w:val="decimal"/>
      <w:lvlText w:val="%1-"/>
      <w:lvlJc w:val="left"/>
      <w:pPr>
        <w:ind w:left="451" w:hanging="360"/>
      </w:pPr>
      <w:rPr>
        <w:rFonts w:hint="default"/>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9" w15:restartNumberingAfterBreak="0">
    <w:nsid w:val="55F43F1C"/>
    <w:multiLevelType w:val="hybridMultilevel"/>
    <w:tmpl w:val="BDAE33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9525E60"/>
    <w:multiLevelType w:val="hybridMultilevel"/>
    <w:tmpl w:val="A7A86D78"/>
    <w:lvl w:ilvl="0" w:tplc="7E1C6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71625C"/>
    <w:multiLevelType w:val="hybridMultilevel"/>
    <w:tmpl w:val="912259D2"/>
    <w:lvl w:ilvl="0" w:tplc="7E1C6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712E45"/>
    <w:multiLevelType w:val="hybridMultilevel"/>
    <w:tmpl w:val="893E9440"/>
    <w:lvl w:ilvl="0" w:tplc="40E8789C">
      <w:numFmt w:val="bullet"/>
      <w:lvlText w:val=""/>
      <w:lvlJc w:val="left"/>
      <w:pPr>
        <w:ind w:left="720" w:hanging="360"/>
      </w:pPr>
      <w:rPr>
        <w:rFonts w:ascii="Symbol" w:eastAsiaTheme="minorHAnsi" w:hAnsi="Symbol" w:cs="Cai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7B7BED"/>
    <w:multiLevelType w:val="hybridMultilevel"/>
    <w:tmpl w:val="8DF2272C"/>
    <w:lvl w:ilvl="0" w:tplc="868A0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AD5BE5"/>
    <w:multiLevelType w:val="hybridMultilevel"/>
    <w:tmpl w:val="30824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AEE5E74"/>
    <w:multiLevelType w:val="hybridMultilevel"/>
    <w:tmpl w:val="4A7278A8"/>
    <w:lvl w:ilvl="0" w:tplc="157CA992">
      <w:start w:val="14"/>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6" w15:restartNumberingAfterBreak="0">
    <w:nsid w:val="7C9D707C"/>
    <w:multiLevelType w:val="hybridMultilevel"/>
    <w:tmpl w:val="0700CE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E0979BF"/>
    <w:multiLevelType w:val="hybridMultilevel"/>
    <w:tmpl w:val="D3805CF8"/>
    <w:lvl w:ilvl="0" w:tplc="CFF69C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197657">
    <w:abstractNumId w:val="13"/>
  </w:num>
  <w:num w:numId="2" w16cid:durableId="262421419">
    <w:abstractNumId w:val="7"/>
  </w:num>
  <w:num w:numId="3" w16cid:durableId="1272201491">
    <w:abstractNumId w:val="11"/>
  </w:num>
  <w:num w:numId="4" w16cid:durableId="1345785953">
    <w:abstractNumId w:val="10"/>
  </w:num>
  <w:num w:numId="5" w16cid:durableId="2142457088">
    <w:abstractNumId w:val="8"/>
  </w:num>
  <w:num w:numId="6" w16cid:durableId="1185483082">
    <w:abstractNumId w:val="17"/>
  </w:num>
  <w:num w:numId="7" w16cid:durableId="1171020689">
    <w:abstractNumId w:val="6"/>
  </w:num>
  <w:num w:numId="8" w16cid:durableId="1027490558">
    <w:abstractNumId w:val="4"/>
  </w:num>
  <w:num w:numId="9" w16cid:durableId="959841371">
    <w:abstractNumId w:val="15"/>
  </w:num>
  <w:num w:numId="10" w16cid:durableId="1040940329">
    <w:abstractNumId w:val="12"/>
  </w:num>
  <w:num w:numId="11" w16cid:durableId="1032533894">
    <w:abstractNumId w:val="5"/>
  </w:num>
  <w:num w:numId="12" w16cid:durableId="245575656">
    <w:abstractNumId w:val="1"/>
  </w:num>
  <w:num w:numId="13" w16cid:durableId="1972055003">
    <w:abstractNumId w:val="3"/>
  </w:num>
  <w:num w:numId="14" w16cid:durableId="1822963984">
    <w:abstractNumId w:val="9"/>
  </w:num>
  <w:num w:numId="15" w16cid:durableId="874578120">
    <w:abstractNumId w:val="16"/>
  </w:num>
  <w:num w:numId="16" w16cid:durableId="571232126">
    <w:abstractNumId w:val="14"/>
  </w:num>
  <w:num w:numId="17" w16cid:durableId="1949460554">
    <w:abstractNumId w:val="2"/>
  </w:num>
  <w:num w:numId="18" w16cid:durableId="2096776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ocumentProtection w:edit="forms" w:enforcement="0"/>
  <w:defaultTabStop w:val="284"/>
  <w:doNotShadeFormData/>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6F7"/>
    <w:rsid w:val="00004D9A"/>
    <w:rsid w:val="00021616"/>
    <w:rsid w:val="00022E0B"/>
    <w:rsid w:val="00026EF9"/>
    <w:rsid w:val="0003267C"/>
    <w:rsid w:val="00032C4F"/>
    <w:rsid w:val="0004133B"/>
    <w:rsid w:val="00042489"/>
    <w:rsid w:val="000428B0"/>
    <w:rsid w:val="000449F6"/>
    <w:rsid w:val="000508F0"/>
    <w:rsid w:val="000527A3"/>
    <w:rsid w:val="00054066"/>
    <w:rsid w:val="00062469"/>
    <w:rsid w:val="0006496D"/>
    <w:rsid w:val="0006588E"/>
    <w:rsid w:val="000666C9"/>
    <w:rsid w:val="000672AB"/>
    <w:rsid w:val="000728BA"/>
    <w:rsid w:val="0007749F"/>
    <w:rsid w:val="00086F16"/>
    <w:rsid w:val="0008709D"/>
    <w:rsid w:val="000909A9"/>
    <w:rsid w:val="00095636"/>
    <w:rsid w:val="00095C79"/>
    <w:rsid w:val="000A66F9"/>
    <w:rsid w:val="000B26F7"/>
    <w:rsid w:val="000B4933"/>
    <w:rsid w:val="000B5079"/>
    <w:rsid w:val="000C0546"/>
    <w:rsid w:val="000C25E5"/>
    <w:rsid w:val="000C2CC6"/>
    <w:rsid w:val="000C3357"/>
    <w:rsid w:val="000C3EC1"/>
    <w:rsid w:val="000C7187"/>
    <w:rsid w:val="000D7131"/>
    <w:rsid w:val="000E3E0C"/>
    <w:rsid w:val="000F3460"/>
    <w:rsid w:val="000F61AF"/>
    <w:rsid w:val="0010235F"/>
    <w:rsid w:val="00107B34"/>
    <w:rsid w:val="0011329D"/>
    <w:rsid w:val="00113766"/>
    <w:rsid w:val="0012612F"/>
    <w:rsid w:val="0012750C"/>
    <w:rsid w:val="00133612"/>
    <w:rsid w:val="001362EE"/>
    <w:rsid w:val="001404E7"/>
    <w:rsid w:val="0014219A"/>
    <w:rsid w:val="00142C8A"/>
    <w:rsid w:val="00146896"/>
    <w:rsid w:val="00155F76"/>
    <w:rsid w:val="00156784"/>
    <w:rsid w:val="0016005E"/>
    <w:rsid w:val="001668B5"/>
    <w:rsid w:val="001813A8"/>
    <w:rsid w:val="0018246E"/>
    <w:rsid w:val="00182529"/>
    <w:rsid w:val="00184A58"/>
    <w:rsid w:val="0019091C"/>
    <w:rsid w:val="00190EA3"/>
    <w:rsid w:val="00193106"/>
    <w:rsid w:val="001A2282"/>
    <w:rsid w:val="001A5108"/>
    <w:rsid w:val="001B09A9"/>
    <w:rsid w:val="001B15D4"/>
    <w:rsid w:val="001C2ACE"/>
    <w:rsid w:val="001C6354"/>
    <w:rsid w:val="001D56B2"/>
    <w:rsid w:val="001D5CF3"/>
    <w:rsid w:val="001D68BB"/>
    <w:rsid w:val="001F31E0"/>
    <w:rsid w:val="002031FD"/>
    <w:rsid w:val="002065C6"/>
    <w:rsid w:val="00206F9A"/>
    <w:rsid w:val="00220552"/>
    <w:rsid w:val="00221EC8"/>
    <w:rsid w:val="00225C54"/>
    <w:rsid w:val="0023191F"/>
    <w:rsid w:val="0024516D"/>
    <w:rsid w:val="00245E38"/>
    <w:rsid w:val="00251005"/>
    <w:rsid w:val="00255183"/>
    <w:rsid w:val="00255AF9"/>
    <w:rsid w:val="002622D3"/>
    <w:rsid w:val="0026778B"/>
    <w:rsid w:val="00274450"/>
    <w:rsid w:val="00276517"/>
    <w:rsid w:val="0028006D"/>
    <w:rsid w:val="0028635D"/>
    <w:rsid w:val="00291EEE"/>
    <w:rsid w:val="002A21D5"/>
    <w:rsid w:val="002B24B9"/>
    <w:rsid w:val="002C6061"/>
    <w:rsid w:val="002C7F44"/>
    <w:rsid w:val="002D5BF1"/>
    <w:rsid w:val="002E4266"/>
    <w:rsid w:val="002E5BC9"/>
    <w:rsid w:val="002E7871"/>
    <w:rsid w:val="00300180"/>
    <w:rsid w:val="00315CB3"/>
    <w:rsid w:val="00316E69"/>
    <w:rsid w:val="00321EB1"/>
    <w:rsid w:val="003343A5"/>
    <w:rsid w:val="003356F8"/>
    <w:rsid w:val="003407E4"/>
    <w:rsid w:val="00340E35"/>
    <w:rsid w:val="003410D5"/>
    <w:rsid w:val="003471C2"/>
    <w:rsid w:val="00350117"/>
    <w:rsid w:val="00355C0B"/>
    <w:rsid w:val="00357B36"/>
    <w:rsid w:val="003657DA"/>
    <w:rsid w:val="00367F42"/>
    <w:rsid w:val="00375B0F"/>
    <w:rsid w:val="00375DEA"/>
    <w:rsid w:val="003824DF"/>
    <w:rsid w:val="00386479"/>
    <w:rsid w:val="003867C8"/>
    <w:rsid w:val="00393746"/>
    <w:rsid w:val="00397C20"/>
    <w:rsid w:val="003B1953"/>
    <w:rsid w:val="003C11ED"/>
    <w:rsid w:val="003D518A"/>
    <w:rsid w:val="003D56B9"/>
    <w:rsid w:val="003E0772"/>
    <w:rsid w:val="003E1766"/>
    <w:rsid w:val="003E420D"/>
    <w:rsid w:val="003F2898"/>
    <w:rsid w:val="003F4D9A"/>
    <w:rsid w:val="00401E37"/>
    <w:rsid w:val="004063C0"/>
    <w:rsid w:val="00411B2B"/>
    <w:rsid w:val="004138C6"/>
    <w:rsid w:val="004138E4"/>
    <w:rsid w:val="00414D3D"/>
    <w:rsid w:val="00420E91"/>
    <w:rsid w:val="00436375"/>
    <w:rsid w:val="004371FD"/>
    <w:rsid w:val="00444F68"/>
    <w:rsid w:val="00456480"/>
    <w:rsid w:val="00471ECB"/>
    <w:rsid w:val="00477649"/>
    <w:rsid w:val="0048131D"/>
    <w:rsid w:val="00483E5A"/>
    <w:rsid w:val="004927AA"/>
    <w:rsid w:val="004A1088"/>
    <w:rsid w:val="004A6995"/>
    <w:rsid w:val="004D000C"/>
    <w:rsid w:val="004D1C05"/>
    <w:rsid w:val="004D3286"/>
    <w:rsid w:val="004D32B9"/>
    <w:rsid w:val="004D3321"/>
    <w:rsid w:val="004D489C"/>
    <w:rsid w:val="004F3778"/>
    <w:rsid w:val="004F45E6"/>
    <w:rsid w:val="004F5269"/>
    <w:rsid w:val="005105B0"/>
    <w:rsid w:val="00521AAF"/>
    <w:rsid w:val="005256EA"/>
    <w:rsid w:val="00526D93"/>
    <w:rsid w:val="00530D72"/>
    <w:rsid w:val="00545759"/>
    <w:rsid w:val="0054606F"/>
    <w:rsid w:val="00553E01"/>
    <w:rsid w:val="00556977"/>
    <w:rsid w:val="00562695"/>
    <w:rsid w:val="005702B7"/>
    <w:rsid w:val="0057209A"/>
    <w:rsid w:val="005749E9"/>
    <w:rsid w:val="00575EC8"/>
    <w:rsid w:val="0057618A"/>
    <w:rsid w:val="0058072A"/>
    <w:rsid w:val="00582FF7"/>
    <w:rsid w:val="00585253"/>
    <w:rsid w:val="005A664A"/>
    <w:rsid w:val="005A6B48"/>
    <w:rsid w:val="005B5A39"/>
    <w:rsid w:val="005B6778"/>
    <w:rsid w:val="005C1100"/>
    <w:rsid w:val="005C2B2D"/>
    <w:rsid w:val="005C579D"/>
    <w:rsid w:val="005C7C94"/>
    <w:rsid w:val="005D6D83"/>
    <w:rsid w:val="005E1F76"/>
    <w:rsid w:val="005E3CDB"/>
    <w:rsid w:val="005E4A1A"/>
    <w:rsid w:val="005E4AF3"/>
    <w:rsid w:val="005F1B4C"/>
    <w:rsid w:val="00600EA2"/>
    <w:rsid w:val="00602A72"/>
    <w:rsid w:val="00622812"/>
    <w:rsid w:val="00624C24"/>
    <w:rsid w:val="00631B8F"/>
    <w:rsid w:val="00633140"/>
    <w:rsid w:val="006359B3"/>
    <w:rsid w:val="00636548"/>
    <w:rsid w:val="00636DE0"/>
    <w:rsid w:val="006475AD"/>
    <w:rsid w:val="00671899"/>
    <w:rsid w:val="00685E82"/>
    <w:rsid w:val="006906F9"/>
    <w:rsid w:val="00696D0B"/>
    <w:rsid w:val="00696EF0"/>
    <w:rsid w:val="006B156B"/>
    <w:rsid w:val="006D746E"/>
    <w:rsid w:val="006F4792"/>
    <w:rsid w:val="006F5DC4"/>
    <w:rsid w:val="00701543"/>
    <w:rsid w:val="00705377"/>
    <w:rsid w:val="007168FC"/>
    <w:rsid w:val="00721C68"/>
    <w:rsid w:val="007317DF"/>
    <w:rsid w:val="00740454"/>
    <w:rsid w:val="0074212D"/>
    <w:rsid w:val="00742619"/>
    <w:rsid w:val="00743917"/>
    <w:rsid w:val="0076539B"/>
    <w:rsid w:val="00787BD0"/>
    <w:rsid w:val="0079045B"/>
    <w:rsid w:val="007A2157"/>
    <w:rsid w:val="007A277E"/>
    <w:rsid w:val="007A3B7F"/>
    <w:rsid w:val="007B1788"/>
    <w:rsid w:val="007B5E7C"/>
    <w:rsid w:val="007B6930"/>
    <w:rsid w:val="007C00D2"/>
    <w:rsid w:val="007C4F6E"/>
    <w:rsid w:val="007D039D"/>
    <w:rsid w:val="007D3A39"/>
    <w:rsid w:val="007E054E"/>
    <w:rsid w:val="007E6417"/>
    <w:rsid w:val="007E797C"/>
    <w:rsid w:val="007F2BB7"/>
    <w:rsid w:val="007F3A6A"/>
    <w:rsid w:val="007F5E71"/>
    <w:rsid w:val="007F7EAD"/>
    <w:rsid w:val="00806472"/>
    <w:rsid w:val="008145C7"/>
    <w:rsid w:val="00825B8E"/>
    <w:rsid w:val="00827AAC"/>
    <w:rsid w:val="0083717A"/>
    <w:rsid w:val="00843CC1"/>
    <w:rsid w:val="00851107"/>
    <w:rsid w:val="008511CE"/>
    <w:rsid w:val="0085648D"/>
    <w:rsid w:val="008628C8"/>
    <w:rsid w:val="008650AB"/>
    <w:rsid w:val="008667F9"/>
    <w:rsid w:val="00881C73"/>
    <w:rsid w:val="008972CD"/>
    <w:rsid w:val="008A0251"/>
    <w:rsid w:val="008A0A06"/>
    <w:rsid w:val="008A70E0"/>
    <w:rsid w:val="008B1AE3"/>
    <w:rsid w:val="008B4C03"/>
    <w:rsid w:val="008B7691"/>
    <w:rsid w:val="008C1F27"/>
    <w:rsid w:val="008C242C"/>
    <w:rsid w:val="008C5643"/>
    <w:rsid w:val="008D4799"/>
    <w:rsid w:val="008E1F52"/>
    <w:rsid w:val="008E62DC"/>
    <w:rsid w:val="008F2DA9"/>
    <w:rsid w:val="008F62B1"/>
    <w:rsid w:val="00902906"/>
    <w:rsid w:val="00903BC3"/>
    <w:rsid w:val="0090708E"/>
    <w:rsid w:val="00917418"/>
    <w:rsid w:val="00917530"/>
    <w:rsid w:val="009206D3"/>
    <w:rsid w:val="00921033"/>
    <w:rsid w:val="009242BD"/>
    <w:rsid w:val="0092663D"/>
    <w:rsid w:val="00927F97"/>
    <w:rsid w:val="0093507B"/>
    <w:rsid w:val="00941520"/>
    <w:rsid w:val="009514A9"/>
    <w:rsid w:val="009523CD"/>
    <w:rsid w:val="00954AE9"/>
    <w:rsid w:val="009700AA"/>
    <w:rsid w:val="009705E3"/>
    <w:rsid w:val="00972A3B"/>
    <w:rsid w:val="009826D2"/>
    <w:rsid w:val="00984D84"/>
    <w:rsid w:val="0098555D"/>
    <w:rsid w:val="00985C45"/>
    <w:rsid w:val="00992F24"/>
    <w:rsid w:val="00993CAD"/>
    <w:rsid w:val="00993DE2"/>
    <w:rsid w:val="00994435"/>
    <w:rsid w:val="00994C3E"/>
    <w:rsid w:val="009A353A"/>
    <w:rsid w:val="009A56C2"/>
    <w:rsid w:val="009B2786"/>
    <w:rsid w:val="009B46F2"/>
    <w:rsid w:val="009C38EC"/>
    <w:rsid w:val="009C657E"/>
    <w:rsid w:val="009D0015"/>
    <w:rsid w:val="009D2C95"/>
    <w:rsid w:val="009D39A4"/>
    <w:rsid w:val="009D4364"/>
    <w:rsid w:val="009D6C36"/>
    <w:rsid w:val="009D7B46"/>
    <w:rsid w:val="009F63DF"/>
    <w:rsid w:val="00A010C5"/>
    <w:rsid w:val="00A12A56"/>
    <w:rsid w:val="00A1307C"/>
    <w:rsid w:val="00A21266"/>
    <w:rsid w:val="00A25414"/>
    <w:rsid w:val="00A312CA"/>
    <w:rsid w:val="00A3425D"/>
    <w:rsid w:val="00A4187A"/>
    <w:rsid w:val="00A431C5"/>
    <w:rsid w:val="00A44567"/>
    <w:rsid w:val="00A45197"/>
    <w:rsid w:val="00A47204"/>
    <w:rsid w:val="00A615D2"/>
    <w:rsid w:val="00A62350"/>
    <w:rsid w:val="00A64C54"/>
    <w:rsid w:val="00A8013C"/>
    <w:rsid w:val="00A8195B"/>
    <w:rsid w:val="00A91520"/>
    <w:rsid w:val="00A93891"/>
    <w:rsid w:val="00AA2972"/>
    <w:rsid w:val="00AB01B4"/>
    <w:rsid w:val="00AB0FFC"/>
    <w:rsid w:val="00AB173D"/>
    <w:rsid w:val="00AB4CE2"/>
    <w:rsid w:val="00AB52C7"/>
    <w:rsid w:val="00AB5FE4"/>
    <w:rsid w:val="00AC087D"/>
    <w:rsid w:val="00AC3D3B"/>
    <w:rsid w:val="00AD38C3"/>
    <w:rsid w:val="00AE2356"/>
    <w:rsid w:val="00AE4AED"/>
    <w:rsid w:val="00AF56B8"/>
    <w:rsid w:val="00AF674B"/>
    <w:rsid w:val="00B050A3"/>
    <w:rsid w:val="00B2119E"/>
    <w:rsid w:val="00B24285"/>
    <w:rsid w:val="00B24DDC"/>
    <w:rsid w:val="00B25B31"/>
    <w:rsid w:val="00B2622F"/>
    <w:rsid w:val="00B3299D"/>
    <w:rsid w:val="00B33C7C"/>
    <w:rsid w:val="00B409FF"/>
    <w:rsid w:val="00B437C8"/>
    <w:rsid w:val="00B44E14"/>
    <w:rsid w:val="00B53770"/>
    <w:rsid w:val="00B56008"/>
    <w:rsid w:val="00B67678"/>
    <w:rsid w:val="00B70269"/>
    <w:rsid w:val="00B818B3"/>
    <w:rsid w:val="00B8352C"/>
    <w:rsid w:val="00B84479"/>
    <w:rsid w:val="00B850EF"/>
    <w:rsid w:val="00B85FCE"/>
    <w:rsid w:val="00B93683"/>
    <w:rsid w:val="00B96C87"/>
    <w:rsid w:val="00BA2314"/>
    <w:rsid w:val="00BA3222"/>
    <w:rsid w:val="00BA4834"/>
    <w:rsid w:val="00BB1601"/>
    <w:rsid w:val="00BB4116"/>
    <w:rsid w:val="00BB435A"/>
    <w:rsid w:val="00BB6237"/>
    <w:rsid w:val="00BB66A2"/>
    <w:rsid w:val="00BC0EDA"/>
    <w:rsid w:val="00BC3503"/>
    <w:rsid w:val="00BC720B"/>
    <w:rsid w:val="00BD1333"/>
    <w:rsid w:val="00BD3150"/>
    <w:rsid w:val="00BE3E0F"/>
    <w:rsid w:val="00BE6AFD"/>
    <w:rsid w:val="00BF0632"/>
    <w:rsid w:val="00BF11F5"/>
    <w:rsid w:val="00BF211D"/>
    <w:rsid w:val="00BF2CDF"/>
    <w:rsid w:val="00BF583F"/>
    <w:rsid w:val="00C070EE"/>
    <w:rsid w:val="00C07CF6"/>
    <w:rsid w:val="00C16E79"/>
    <w:rsid w:val="00C17F39"/>
    <w:rsid w:val="00C24317"/>
    <w:rsid w:val="00C346B5"/>
    <w:rsid w:val="00C34721"/>
    <w:rsid w:val="00C34DFF"/>
    <w:rsid w:val="00C3569A"/>
    <w:rsid w:val="00C3735D"/>
    <w:rsid w:val="00C43234"/>
    <w:rsid w:val="00C500AB"/>
    <w:rsid w:val="00C50B31"/>
    <w:rsid w:val="00C553A9"/>
    <w:rsid w:val="00C55831"/>
    <w:rsid w:val="00C62512"/>
    <w:rsid w:val="00C6297F"/>
    <w:rsid w:val="00C7109D"/>
    <w:rsid w:val="00C72F0E"/>
    <w:rsid w:val="00C82930"/>
    <w:rsid w:val="00C82A3F"/>
    <w:rsid w:val="00CA1C50"/>
    <w:rsid w:val="00CA2660"/>
    <w:rsid w:val="00CA477B"/>
    <w:rsid w:val="00CB2775"/>
    <w:rsid w:val="00CD4184"/>
    <w:rsid w:val="00CE39BA"/>
    <w:rsid w:val="00CF4CA5"/>
    <w:rsid w:val="00CF744B"/>
    <w:rsid w:val="00D032DA"/>
    <w:rsid w:val="00D03A0F"/>
    <w:rsid w:val="00D11FA3"/>
    <w:rsid w:val="00D168F0"/>
    <w:rsid w:val="00D17114"/>
    <w:rsid w:val="00D202C9"/>
    <w:rsid w:val="00D26905"/>
    <w:rsid w:val="00D32ADF"/>
    <w:rsid w:val="00D4028C"/>
    <w:rsid w:val="00D43AEB"/>
    <w:rsid w:val="00D44776"/>
    <w:rsid w:val="00D64661"/>
    <w:rsid w:val="00D7252D"/>
    <w:rsid w:val="00D76735"/>
    <w:rsid w:val="00D77711"/>
    <w:rsid w:val="00D84653"/>
    <w:rsid w:val="00D90DC2"/>
    <w:rsid w:val="00D92727"/>
    <w:rsid w:val="00D96AC8"/>
    <w:rsid w:val="00DA53CF"/>
    <w:rsid w:val="00DB45DA"/>
    <w:rsid w:val="00DB7BDF"/>
    <w:rsid w:val="00DC0814"/>
    <w:rsid w:val="00DC4F99"/>
    <w:rsid w:val="00DD1008"/>
    <w:rsid w:val="00DD5F98"/>
    <w:rsid w:val="00DE1158"/>
    <w:rsid w:val="00DE18D2"/>
    <w:rsid w:val="00DE23F1"/>
    <w:rsid w:val="00DF654D"/>
    <w:rsid w:val="00E02DF6"/>
    <w:rsid w:val="00E06B32"/>
    <w:rsid w:val="00E0729C"/>
    <w:rsid w:val="00E15B90"/>
    <w:rsid w:val="00E27063"/>
    <w:rsid w:val="00E27FF8"/>
    <w:rsid w:val="00E31BAF"/>
    <w:rsid w:val="00E31C18"/>
    <w:rsid w:val="00E34760"/>
    <w:rsid w:val="00E40F54"/>
    <w:rsid w:val="00E41AC8"/>
    <w:rsid w:val="00E447EE"/>
    <w:rsid w:val="00E51634"/>
    <w:rsid w:val="00E53290"/>
    <w:rsid w:val="00E60D69"/>
    <w:rsid w:val="00E6753A"/>
    <w:rsid w:val="00E779FA"/>
    <w:rsid w:val="00E80858"/>
    <w:rsid w:val="00E80990"/>
    <w:rsid w:val="00E8284D"/>
    <w:rsid w:val="00E84564"/>
    <w:rsid w:val="00E96D79"/>
    <w:rsid w:val="00E97F30"/>
    <w:rsid w:val="00EA30C0"/>
    <w:rsid w:val="00EA4E14"/>
    <w:rsid w:val="00EB3DF2"/>
    <w:rsid w:val="00EB4EDC"/>
    <w:rsid w:val="00EC09CF"/>
    <w:rsid w:val="00EC7BFE"/>
    <w:rsid w:val="00ED2713"/>
    <w:rsid w:val="00EE1F53"/>
    <w:rsid w:val="00EF1907"/>
    <w:rsid w:val="00EF1F93"/>
    <w:rsid w:val="00EF7794"/>
    <w:rsid w:val="00F010EE"/>
    <w:rsid w:val="00F0452F"/>
    <w:rsid w:val="00F07785"/>
    <w:rsid w:val="00F12323"/>
    <w:rsid w:val="00F22A82"/>
    <w:rsid w:val="00F2411A"/>
    <w:rsid w:val="00F30B0E"/>
    <w:rsid w:val="00F436A2"/>
    <w:rsid w:val="00F505F6"/>
    <w:rsid w:val="00F51CC0"/>
    <w:rsid w:val="00F52152"/>
    <w:rsid w:val="00F644AE"/>
    <w:rsid w:val="00F75C96"/>
    <w:rsid w:val="00F777F1"/>
    <w:rsid w:val="00F8746C"/>
    <w:rsid w:val="00F879B9"/>
    <w:rsid w:val="00F90293"/>
    <w:rsid w:val="00F92020"/>
    <w:rsid w:val="00FA01AF"/>
    <w:rsid w:val="00FA1943"/>
    <w:rsid w:val="00FA616A"/>
    <w:rsid w:val="00FA643E"/>
    <w:rsid w:val="00FB553B"/>
    <w:rsid w:val="00FC7574"/>
    <w:rsid w:val="00FD6587"/>
    <w:rsid w:val="00FE7D25"/>
    <w:rsid w:val="00FF7E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DB6ED"/>
  <w15:chartTrackingRefBased/>
  <w15:docId w15:val="{B1DDA99D-A517-48BA-9FDB-B60323BF9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0E35"/>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01E37"/>
    <w:pPr>
      <w:tabs>
        <w:tab w:val="center" w:pos="4153"/>
        <w:tab w:val="right" w:pos="8306"/>
      </w:tabs>
      <w:spacing w:after="0" w:line="240" w:lineRule="auto"/>
    </w:pPr>
  </w:style>
  <w:style w:type="character" w:customStyle="1" w:styleId="Char">
    <w:name w:val="رأس الصفحة Char"/>
    <w:basedOn w:val="a0"/>
    <w:link w:val="a3"/>
    <w:uiPriority w:val="99"/>
    <w:rsid w:val="00401E37"/>
  </w:style>
  <w:style w:type="paragraph" w:styleId="a4">
    <w:name w:val="footer"/>
    <w:basedOn w:val="a"/>
    <w:link w:val="Char0"/>
    <w:uiPriority w:val="99"/>
    <w:unhideWhenUsed/>
    <w:rsid w:val="00401E37"/>
    <w:pPr>
      <w:tabs>
        <w:tab w:val="center" w:pos="4153"/>
        <w:tab w:val="right" w:pos="8306"/>
      </w:tabs>
      <w:spacing w:after="0" w:line="240" w:lineRule="auto"/>
    </w:pPr>
  </w:style>
  <w:style w:type="character" w:customStyle="1" w:styleId="Char0">
    <w:name w:val="تذييل الصفحة Char"/>
    <w:basedOn w:val="a0"/>
    <w:link w:val="a4"/>
    <w:uiPriority w:val="99"/>
    <w:rsid w:val="00401E37"/>
  </w:style>
  <w:style w:type="paragraph" w:styleId="a5">
    <w:name w:val="List Paragraph"/>
    <w:basedOn w:val="a"/>
    <w:uiPriority w:val="34"/>
    <w:qFormat/>
    <w:rsid w:val="00401E37"/>
    <w:pPr>
      <w:ind w:left="720"/>
      <w:contextualSpacing/>
    </w:pPr>
  </w:style>
  <w:style w:type="table" w:styleId="a6">
    <w:name w:val="Table Grid"/>
    <w:basedOn w:val="a1"/>
    <w:uiPriority w:val="39"/>
    <w:rsid w:val="00401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0"/>
    <w:uiPriority w:val="99"/>
    <w:semiHidden/>
    <w:rsid w:val="00483E5A"/>
    <w:rPr>
      <w:color w:val="808080"/>
    </w:rPr>
  </w:style>
  <w:style w:type="character" w:styleId="a8">
    <w:name w:val="page number"/>
    <w:basedOn w:val="a0"/>
    <w:uiPriority w:val="99"/>
    <w:unhideWhenUsed/>
    <w:rsid w:val="00EC7BFE"/>
  </w:style>
  <w:style w:type="paragraph" w:styleId="a9">
    <w:name w:val="Balloon Text"/>
    <w:basedOn w:val="a"/>
    <w:link w:val="Char1"/>
    <w:uiPriority w:val="99"/>
    <w:semiHidden/>
    <w:unhideWhenUsed/>
    <w:rsid w:val="00DE1158"/>
    <w:pPr>
      <w:spacing w:after="0" w:line="240" w:lineRule="auto"/>
    </w:pPr>
    <w:rPr>
      <w:rFonts w:ascii="Segoe UI" w:hAnsi="Segoe UI" w:cs="Segoe UI"/>
      <w:sz w:val="18"/>
      <w:szCs w:val="18"/>
    </w:rPr>
  </w:style>
  <w:style w:type="character" w:customStyle="1" w:styleId="Char1">
    <w:name w:val="نص في بالون Char"/>
    <w:basedOn w:val="a0"/>
    <w:link w:val="a9"/>
    <w:uiPriority w:val="99"/>
    <w:semiHidden/>
    <w:rsid w:val="00DE1158"/>
    <w:rPr>
      <w:rFonts w:ascii="Segoe UI" w:hAnsi="Segoe UI" w:cs="Segoe UI"/>
      <w:sz w:val="18"/>
      <w:szCs w:val="18"/>
    </w:rPr>
  </w:style>
  <w:style w:type="paragraph" w:styleId="aa">
    <w:name w:val="No Spacing"/>
    <w:link w:val="Char2"/>
    <w:uiPriority w:val="1"/>
    <w:qFormat/>
    <w:rsid w:val="00825B8E"/>
    <w:pPr>
      <w:spacing w:after="0" w:line="240" w:lineRule="auto"/>
    </w:pPr>
    <w:rPr>
      <w:rFonts w:eastAsiaTheme="minorEastAsia"/>
    </w:rPr>
  </w:style>
  <w:style w:type="character" w:customStyle="1" w:styleId="Char2">
    <w:name w:val="بلا تباعد Char"/>
    <w:basedOn w:val="a0"/>
    <w:link w:val="aa"/>
    <w:uiPriority w:val="1"/>
    <w:rsid w:val="00825B8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170597">
      <w:bodyDiv w:val="1"/>
      <w:marLeft w:val="0"/>
      <w:marRight w:val="0"/>
      <w:marTop w:val="0"/>
      <w:marBottom w:val="0"/>
      <w:divBdr>
        <w:top w:val="none" w:sz="0" w:space="0" w:color="auto"/>
        <w:left w:val="none" w:sz="0" w:space="0" w:color="auto"/>
        <w:bottom w:val="none" w:sz="0" w:space="0" w:color="auto"/>
        <w:right w:val="none" w:sz="0" w:space="0" w:color="auto"/>
      </w:divBdr>
    </w:div>
    <w:div w:id="1261568924">
      <w:bodyDiv w:val="1"/>
      <w:marLeft w:val="0"/>
      <w:marRight w:val="0"/>
      <w:marTop w:val="0"/>
      <w:marBottom w:val="0"/>
      <w:divBdr>
        <w:top w:val="none" w:sz="0" w:space="0" w:color="auto"/>
        <w:left w:val="none" w:sz="0" w:space="0" w:color="auto"/>
        <w:bottom w:val="none" w:sz="0" w:space="0" w:color="auto"/>
        <w:right w:val="none" w:sz="0" w:space="0" w:color="auto"/>
      </w:divBdr>
    </w:div>
    <w:div w:id="206001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med\Desktop\&#1575;&#1604;&#1603;&#1585;&#1575;&#1587;%20&#1575;&#1604;&#1575;&#1581;&#1589;&#1575;&#1574;&#16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8B515-0D24-4B05-AB4E-C55436F8A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الكراس الاحصائي</Template>
  <TotalTime>2236</TotalTime>
  <Pages>3</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dc:creator>
  <cp:keywords/>
  <dc:description/>
  <cp:lastModifiedBy>mohammed Al-Emara</cp:lastModifiedBy>
  <cp:revision>259</cp:revision>
  <cp:lastPrinted>2026-05-04T08:15:00Z</cp:lastPrinted>
  <dcterms:created xsi:type="dcterms:W3CDTF">2026-04-22T19:28:00Z</dcterms:created>
  <dcterms:modified xsi:type="dcterms:W3CDTF">2026-07-19T10:01:00Z</dcterms:modified>
</cp:coreProperties>
</file>